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032" w:type="dxa"/>
        <w:tblInd w:w="-142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32"/>
        <w:gridCol w:w="279"/>
        <w:gridCol w:w="6921"/>
      </w:tblGrid>
      <w:tr w:rsidR="001B2ABD" w14:paraId="59C1DD07" w14:textId="77777777" w:rsidTr="00404D30">
        <w:trPr>
          <w:trHeight w:val="3510"/>
        </w:trPr>
        <w:tc>
          <w:tcPr>
            <w:tcW w:w="3832" w:type="dxa"/>
            <w:vAlign w:val="bottom"/>
          </w:tcPr>
          <w:p w14:paraId="05259E02" w14:textId="77777777" w:rsidR="001B2ABD" w:rsidRDefault="00AD55BB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8C0887F" wp14:editId="1A14F62F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-2132965</wp:posOffset>
                      </wp:positionV>
                      <wp:extent cx="2122805" cy="2103120"/>
                      <wp:effectExtent l="19050" t="19050" r="29845" b="30480"/>
                      <wp:wrapTopAndBottom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0312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5715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C6DFAC0" id="Oval 2" o:spid="_x0000_s1026" style="position:absolute;margin-left:-2.35pt;margin-top:-167.95pt;width:167.15pt;height:16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" strokecolor="black [3215]" strokeweight="4.5pt">
                      <v:fill r:id="rId12" o:title="" recolor="t" rotate="t" type="frame"/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279" w:type="dxa"/>
          </w:tcPr>
          <w:p w14:paraId="6FAC55B3" w14:textId="77777777" w:rsidR="001B2ABD" w:rsidRDefault="001B2ABD" w:rsidP="000C45FF">
            <w:pPr>
              <w:tabs>
                <w:tab w:val="left" w:pos="990"/>
              </w:tabs>
            </w:pPr>
          </w:p>
          <w:p w14:paraId="340F02B4" w14:textId="77777777" w:rsidR="00730F8E" w:rsidRDefault="00730F8E" w:rsidP="00730F8E"/>
          <w:p w14:paraId="36DA4AD8" w14:textId="77777777" w:rsidR="00730F8E" w:rsidRDefault="00730F8E" w:rsidP="00730F8E"/>
          <w:p w14:paraId="21E76E59" w14:textId="77777777" w:rsidR="00925D48" w:rsidRPr="00925D48" w:rsidRDefault="00925D48" w:rsidP="00925D48"/>
          <w:p w14:paraId="5DE279DF" w14:textId="77777777" w:rsidR="00925D48" w:rsidRPr="00925D48" w:rsidRDefault="00925D48" w:rsidP="00925D48"/>
          <w:p w14:paraId="0A28F2A6" w14:textId="77777777" w:rsidR="00925D48" w:rsidRPr="00925D48" w:rsidRDefault="00925D48" w:rsidP="00925D48"/>
          <w:p w14:paraId="0F2B612F" w14:textId="546A3966" w:rsidR="00925D48" w:rsidRPr="00925D48" w:rsidRDefault="00925D48" w:rsidP="00925D48"/>
        </w:tc>
        <w:tc>
          <w:tcPr>
            <w:tcW w:w="6921" w:type="dxa"/>
            <w:vAlign w:val="center"/>
          </w:tcPr>
          <w:p w14:paraId="1C4F97B1" w14:textId="1C39697D" w:rsidR="001B2ABD" w:rsidRDefault="00C14C2A" w:rsidP="0039168F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  <w:lang w:val="sr-Cyrl-RS"/>
              </w:rPr>
              <w:t>Т</w:t>
            </w:r>
            <w:r w:rsidR="008C44DF">
              <w:rPr>
                <w:sz w:val="72"/>
                <w:szCs w:val="72"/>
                <w:lang w:val="sr-Latn-RS"/>
              </w:rPr>
              <w:t>EODORA</w:t>
            </w:r>
            <w:r w:rsidR="0039168F">
              <w:rPr>
                <w:sz w:val="72"/>
                <w:szCs w:val="72"/>
              </w:rPr>
              <w:t xml:space="preserve"> </w:t>
            </w:r>
            <w:r w:rsidR="000D0AA2">
              <w:rPr>
                <w:sz w:val="72"/>
                <w:szCs w:val="72"/>
              </w:rPr>
              <w:t>Veselinovi</w:t>
            </w:r>
            <w:r w:rsidR="008C44DF">
              <w:rPr>
                <w:sz w:val="72"/>
                <w:szCs w:val="72"/>
              </w:rPr>
              <w:t>Ć</w:t>
            </w:r>
          </w:p>
          <w:p w14:paraId="31BA7907" w14:textId="61909336" w:rsidR="0039168F" w:rsidRPr="002C31ED" w:rsidRDefault="000D0AA2" w:rsidP="0039168F">
            <w:r>
              <w:t xml:space="preserve"> </w:t>
            </w:r>
            <w:r w:rsidR="00DC7EFD">
              <w:t>MASTER OF LAW</w:t>
            </w:r>
            <w:r w:rsidR="00234ADF">
              <w:t>S</w:t>
            </w:r>
          </w:p>
        </w:tc>
      </w:tr>
      <w:tr w:rsidR="00AD36D7" w14:paraId="426B8439" w14:textId="77777777" w:rsidTr="00976B24">
        <w:trPr>
          <w:trHeight w:val="9468"/>
        </w:trPr>
        <w:tc>
          <w:tcPr>
            <w:tcW w:w="3832" w:type="dxa"/>
          </w:tcPr>
          <w:p w14:paraId="3CAFF90D" w14:textId="45EF3A03" w:rsidR="00AD36D7" w:rsidRDefault="00AD36D7" w:rsidP="00036450"/>
          <w:p w14:paraId="022089D1" w14:textId="4ECE7D7B" w:rsidR="00F47154" w:rsidRDefault="005E7495" w:rsidP="00036450">
            <w:pPr>
              <w:rPr>
                <w:b/>
                <w:bCs/>
              </w:rPr>
            </w:pPr>
            <w:r>
              <w:rPr>
                <w:b/>
                <w:bCs/>
              </w:rPr>
              <w:t>Date of birth:</w:t>
            </w:r>
          </w:p>
          <w:p w14:paraId="0AD0CC57" w14:textId="57137D0B" w:rsidR="005E7495" w:rsidRDefault="005E7495" w:rsidP="00036450">
            <w:r>
              <w:t>14.04.1996.</w:t>
            </w:r>
          </w:p>
          <w:p w14:paraId="51610133" w14:textId="77777777" w:rsidR="005E7495" w:rsidRDefault="005E7495" w:rsidP="005E7495">
            <w:r w:rsidRPr="00282509">
              <w:rPr>
                <w:b/>
                <w:bCs/>
              </w:rPr>
              <w:t>Address</w:t>
            </w:r>
            <w:r>
              <w:t>:</w:t>
            </w:r>
          </w:p>
          <w:p w14:paraId="6CC15EDC" w14:textId="3B5354AF" w:rsidR="005E7495" w:rsidRPr="005E7495" w:rsidRDefault="005E7495" w:rsidP="00036450">
            <w:pPr>
              <w:rPr>
                <w:lang w:val="sr-Latn-RS"/>
              </w:rPr>
            </w:pPr>
            <w:r>
              <w:rPr>
                <w:lang w:val="sr-Latn-RS"/>
              </w:rPr>
              <w:t>Šumadijski trg broj 6, Beograd</w:t>
            </w:r>
          </w:p>
          <w:p w14:paraId="45F239B2" w14:textId="6CCF810F" w:rsidR="00AD36D7" w:rsidRPr="008C44DF" w:rsidRDefault="008C44DF" w:rsidP="00CB0055">
            <w:pPr>
              <w:pStyle w:val="Heading3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CONTACT</w:t>
            </w:r>
          </w:p>
          <w:p w14:paraId="789C3EF2" w14:textId="0968CBD3" w:rsidR="00AD36D7" w:rsidRPr="00F47154" w:rsidRDefault="008C44DF" w:rsidP="004D3011">
            <w:pPr>
              <w:rPr>
                <w:lang w:val="sr-Cyrl-RS"/>
              </w:rPr>
            </w:pPr>
            <w:r w:rsidRPr="00282509">
              <w:rPr>
                <w:b/>
                <w:bCs/>
              </w:rPr>
              <w:t>Phone</w:t>
            </w:r>
            <w:r w:rsidR="00F47154">
              <w:rPr>
                <w:lang w:val="sr-Cyrl-RS"/>
              </w:rPr>
              <w:t>:</w:t>
            </w:r>
          </w:p>
          <w:p w14:paraId="76BFCD33" w14:textId="0242C886" w:rsidR="00AD36D7" w:rsidRPr="00730F8E" w:rsidRDefault="00F47154" w:rsidP="004D3011">
            <w:r>
              <w:t>+381 62 8258579</w:t>
            </w:r>
          </w:p>
          <w:sdt>
            <w:sdtPr>
              <w:id w:val="-240260293"/>
              <w:placeholder>
                <w:docPart w:val="784C836C02824237B37A4C6AB94AF42A"/>
              </w:placeholder>
              <w:temporary/>
              <w:showingPlcHdr/>
              <w15:appearance w15:val="hidden"/>
            </w:sdtPr>
            <w:sdtContent>
              <w:p w14:paraId="37300EE5" w14:textId="77777777" w:rsidR="00AD36D7" w:rsidRPr="00730F8E" w:rsidRDefault="00AD36D7" w:rsidP="004D3011">
                <w:r w:rsidRPr="00282509">
                  <w:rPr>
                    <w:b/>
                    <w:bCs/>
                  </w:rPr>
                  <w:t>EMAIL:</w:t>
                </w:r>
              </w:p>
            </w:sdtContent>
          </w:sdt>
          <w:p w14:paraId="71BD9586" w14:textId="1F22C0BD" w:rsidR="00051A37" w:rsidRDefault="009366D3" w:rsidP="00077E0E">
            <w:r w:rsidRPr="009366D3">
              <w:t>puleticteodora@gmail.com</w:t>
            </w:r>
          </w:p>
          <w:p w14:paraId="5BB7EC4D" w14:textId="77777777" w:rsidR="006330B5" w:rsidRPr="009366D3" w:rsidRDefault="009366D3" w:rsidP="009366D3">
            <w:pPr>
              <w:rPr>
                <w:b/>
                <w:bCs/>
              </w:rPr>
            </w:pPr>
            <w:r w:rsidRPr="009366D3">
              <w:rPr>
                <w:b/>
                <w:bCs/>
              </w:rPr>
              <w:t>WORK EMAIL:</w:t>
            </w:r>
          </w:p>
          <w:p w14:paraId="77845420" w14:textId="7454EA88" w:rsidR="009366D3" w:rsidRPr="00F47154" w:rsidRDefault="009366D3" w:rsidP="009366D3">
            <w:r>
              <w:t>teodora.puletic@imi.bg.ac.rs</w:t>
            </w:r>
          </w:p>
        </w:tc>
        <w:tc>
          <w:tcPr>
            <w:tcW w:w="279" w:type="dxa"/>
          </w:tcPr>
          <w:p w14:paraId="2A9C46FD" w14:textId="07E68165" w:rsidR="00730F8E" w:rsidRPr="00730F8E" w:rsidRDefault="00730F8E" w:rsidP="00730F8E"/>
        </w:tc>
        <w:tc>
          <w:tcPr>
            <w:tcW w:w="6921" w:type="dxa"/>
          </w:tcPr>
          <w:p w14:paraId="35C09CA8" w14:textId="77777777" w:rsidR="00347DE9" w:rsidRDefault="00347DE9" w:rsidP="00347DE9">
            <w:pPr>
              <w:pStyle w:val="Heading2"/>
            </w:pPr>
            <w:r>
              <w:t xml:space="preserve">WORK EXPERIENCE </w:t>
            </w:r>
          </w:p>
          <w:p w14:paraId="394696FF" w14:textId="4C5315D5" w:rsidR="00347DE9" w:rsidRPr="0090533B" w:rsidRDefault="00347DE9" w:rsidP="00347DE9">
            <w:pPr>
              <w:rPr>
                <w:b/>
              </w:rPr>
            </w:pPr>
            <w:r>
              <w:rPr>
                <w:b/>
              </w:rPr>
              <w:t>Internship at a Law Office | 202</w:t>
            </w:r>
            <w:r w:rsidR="0029124B">
              <w:rPr>
                <w:b/>
              </w:rPr>
              <w:t>0</w:t>
            </w:r>
            <w:r>
              <w:rPr>
                <w:b/>
              </w:rPr>
              <w:t>-2022</w:t>
            </w:r>
          </w:p>
          <w:p w14:paraId="641B96CA" w14:textId="77777777" w:rsidR="00347DE9" w:rsidRDefault="00347DE9" w:rsidP="00347DE9">
            <w:pPr>
              <w:rPr>
                <w:lang w:val="en-GB"/>
              </w:rPr>
            </w:pPr>
            <w:r>
              <w:rPr>
                <w:b/>
              </w:rPr>
              <w:t>Legal Trainee</w:t>
            </w:r>
            <w:r>
              <w:rPr>
                <w:b/>
                <w:lang w:val="sr-Cyrl-RS"/>
              </w:rPr>
              <w:t xml:space="preserve"> – </w:t>
            </w:r>
            <w:r w:rsidRPr="00396C78">
              <w:t>Two years of experience</w:t>
            </w:r>
            <w:r>
              <w:rPr>
                <w:szCs w:val="24"/>
              </w:rPr>
              <w:t xml:space="preserve"> </w:t>
            </w:r>
            <w:r>
              <w:rPr>
                <w:bCs/>
              </w:rPr>
              <w:t>in working with an attorney in a Law Office. Familiar with the way court and notary works. Have work experience in the fields of Civil, Criminal, Contract, and Employment law. Worked on drafting various contracts and submissions.</w:t>
            </w:r>
            <w:r>
              <w:rPr>
                <w:lang w:val="en-GB"/>
              </w:rPr>
              <w:t xml:space="preserve"> </w:t>
            </w:r>
          </w:p>
          <w:p w14:paraId="1174C1A4" w14:textId="77777777" w:rsidR="00347DE9" w:rsidRDefault="00347DE9" w:rsidP="00347DE9">
            <w:pPr>
              <w:rPr>
                <w:lang w:val="en-GB"/>
              </w:rPr>
            </w:pPr>
          </w:p>
          <w:p w14:paraId="47356687" w14:textId="77777777" w:rsidR="00347DE9" w:rsidRDefault="00347DE9" w:rsidP="00347DE9">
            <w:pPr>
              <w:rPr>
                <w:b/>
              </w:rPr>
            </w:pPr>
            <w:r>
              <w:rPr>
                <w:b/>
              </w:rPr>
              <w:t>Institute for medical research | 2022-Now</w:t>
            </w:r>
          </w:p>
          <w:p w14:paraId="76A86892" w14:textId="03337455" w:rsidR="00347DE9" w:rsidRDefault="00347DE9" w:rsidP="00347DE9">
            <w:pPr>
              <w:rPr>
                <w:bCs/>
              </w:rPr>
            </w:pPr>
            <w:r>
              <w:rPr>
                <w:b/>
              </w:rPr>
              <w:t xml:space="preserve">Legal Officer – </w:t>
            </w:r>
            <w:r>
              <w:rPr>
                <w:bCs/>
              </w:rPr>
              <w:t>Working on various legal matters at the institute, with an emphasis on employment law. Handling legal and administrative tasks for national and international research projects.</w:t>
            </w:r>
          </w:p>
          <w:p w14:paraId="285106A3" w14:textId="77777777" w:rsidR="000D0AA2" w:rsidRPr="00347DE9" w:rsidRDefault="000D0AA2" w:rsidP="00347DE9">
            <w:pPr>
              <w:rPr>
                <w:bCs/>
              </w:rPr>
            </w:pPr>
          </w:p>
          <w:p w14:paraId="485C1906" w14:textId="7C557CF9" w:rsidR="00AD36D7" w:rsidRPr="002C31ED" w:rsidRDefault="002C31ED" w:rsidP="00036450">
            <w:pPr>
              <w:pStyle w:val="Heading2"/>
            </w:pPr>
            <w:r>
              <w:t>EDUCATION</w:t>
            </w:r>
          </w:p>
          <w:p w14:paraId="1038CF1A" w14:textId="574137B9" w:rsidR="00AD36D7" w:rsidRPr="00036450" w:rsidRDefault="00933FAE" w:rsidP="00B359E4">
            <w:pPr>
              <w:pStyle w:val="Heading4"/>
            </w:pPr>
            <w:r>
              <w:t>Master</w:t>
            </w:r>
            <w:r w:rsidR="00413EAF">
              <w:t>’s degree</w:t>
            </w:r>
            <w:r w:rsidR="00C14C2A">
              <w:rPr>
                <w:lang w:val="sr-Cyrl-RS"/>
              </w:rPr>
              <w:t xml:space="preserve"> </w:t>
            </w:r>
            <w:r w:rsidR="00234ADF">
              <w:t>in</w:t>
            </w:r>
            <w:r w:rsidR="00DC7EFD">
              <w:t xml:space="preserve"> E</w:t>
            </w:r>
            <w:r w:rsidR="00A21063">
              <w:t>mployment law</w:t>
            </w:r>
            <w:r w:rsidR="00905927">
              <w:t xml:space="preserve">, </w:t>
            </w:r>
            <w:r w:rsidR="00A21063">
              <w:t>University of Belgrade</w:t>
            </w:r>
            <w:r w:rsidR="00A23607">
              <w:t>,</w:t>
            </w:r>
            <w:r w:rsidR="00A21063">
              <w:t xml:space="preserve"> Faculty of Law</w:t>
            </w:r>
          </w:p>
          <w:p w14:paraId="58478CD4" w14:textId="0C8FB7ED" w:rsidR="00AD36D7" w:rsidRDefault="00C14C2A" w:rsidP="006330B5">
            <w:pPr>
              <w:pStyle w:val="Date"/>
            </w:pPr>
            <w:r>
              <w:t>2020-2021</w:t>
            </w:r>
          </w:p>
          <w:p w14:paraId="008FBC65" w14:textId="77777777" w:rsidR="009216AC" w:rsidRPr="009216AC" w:rsidRDefault="009216AC" w:rsidP="009216AC"/>
          <w:p w14:paraId="36B00007" w14:textId="7C03A92B" w:rsidR="00C14C2A" w:rsidRPr="00413EAF" w:rsidRDefault="00A21063" w:rsidP="00C14C2A">
            <w:pPr>
              <w:rPr>
                <w:b/>
              </w:rPr>
            </w:pPr>
            <w:r>
              <w:rPr>
                <w:b/>
              </w:rPr>
              <w:t>Ba</w:t>
            </w:r>
            <w:r w:rsidR="00413EAF">
              <w:rPr>
                <w:b/>
              </w:rPr>
              <w:t>chelor’s degree in law</w:t>
            </w:r>
            <w:r w:rsidR="00905927">
              <w:rPr>
                <w:b/>
                <w:lang w:val="sr-Cyrl-RS"/>
              </w:rPr>
              <w:t xml:space="preserve">, </w:t>
            </w:r>
            <w:r w:rsidR="00413EAF">
              <w:rPr>
                <w:b/>
              </w:rPr>
              <w:t>University of Belgrade</w:t>
            </w:r>
            <w:r w:rsidR="00A23607">
              <w:rPr>
                <w:b/>
              </w:rPr>
              <w:t>,</w:t>
            </w:r>
            <w:r w:rsidR="00413EAF">
              <w:rPr>
                <w:b/>
              </w:rPr>
              <w:t xml:space="preserve"> Faculty of Law</w:t>
            </w:r>
          </w:p>
          <w:p w14:paraId="43B21360" w14:textId="6CB436E9" w:rsidR="00347DE9" w:rsidRDefault="00F47154" w:rsidP="00C14C2A">
            <w:r>
              <w:rPr>
                <w:lang w:val="sr-Cyrl-RS"/>
              </w:rPr>
              <w:t>2015-2020</w:t>
            </w:r>
          </w:p>
          <w:p w14:paraId="1D8E0066" w14:textId="77777777" w:rsidR="000D0AA2" w:rsidRPr="000D0AA2" w:rsidRDefault="000D0AA2" w:rsidP="00C14C2A"/>
          <w:p w14:paraId="5A7383FD" w14:textId="7AC50277" w:rsidR="00347DE9" w:rsidRPr="002C31ED" w:rsidRDefault="00347DE9" w:rsidP="00347DE9">
            <w:pPr>
              <w:pStyle w:val="Heading2"/>
            </w:pPr>
            <w:r>
              <w:t>Conferances</w:t>
            </w:r>
            <w:r w:rsidR="000D0AA2">
              <w:t xml:space="preserve"> and certificats</w:t>
            </w:r>
          </w:p>
          <w:p w14:paraId="1C9B5ECC" w14:textId="3987539F" w:rsidR="00347DE9" w:rsidRDefault="000D0AA2" w:rsidP="000D0AA2">
            <w:pPr>
              <w:pStyle w:val="Heading4"/>
              <w:numPr>
                <w:ilvl w:val="0"/>
                <w:numId w:val="9"/>
              </w:numPr>
            </w:pPr>
            <w:r>
              <w:t xml:space="preserve">BESTPRAC group meeting | </w:t>
            </w:r>
            <w:r w:rsidRPr="000D0AA2">
              <w:rPr>
                <w:b w:val="0"/>
                <w:bCs/>
              </w:rPr>
              <w:t>October 2024, Lyon, France</w:t>
            </w:r>
          </w:p>
          <w:p w14:paraId="492C27E8" w14:textId="291DE3E6" w:rsidR="00347DE9" w:rsidRDefault="000D0AA2" w:rsidP="000D0AA2">
            <w:pPr>
              <w:pStyle w:val="ListParagraph"/>
              <w:numPr>
                <w:ilvl w:val="0"/>
                <w:numId w:val="9"/>
              </w:numPr>
            </w:pPr>
            <w:r w:rsidRPr="000D0AA2">
              <w:rPr>
                <w:b/>
                <w:bCs/>
              </w:rPr>
              <w:t>Training on the Application of the Personal Data Protection Act</w:t>
            </w:r>
            <w:r>
              <w:t xml:space="preserve"> </w:t>
            </w:r>
            <w:r w:rsidRPr="000D0AA2">
              <w:t xml:space="preserve">| </w:t>
            </w:r>
            <w:r>
              <w:t>February 2023</w:t>
            </w:r>
          </w:p>
          <w:p w14:paraId="3021B337" w14:textId="6FFF1D8F" w:rsidR="000D0AA2" w:rsidRDefault="000D0AA2" w:rsidP="000D0AA2">
            <w:pPr>
              <w:pStyle w:val="ListParagraph"/>
              <w:numPr>
                <w:ilvl w:val="0"/>
                <w:numId w:val="9"/>
              </w:numPr>
            </w:pPr>
            <w:r w:rsidRPr="000D0AA2">
              <w:rPr>
                <w:b/>
                <w:bCs/>
              </w:rPr>
              <w:t>3</w:t>
            </w:r>
            <w:r w:rsidRPr="000D0AA2">
              <w:rPr>
                <w:b/>
                <w:bCs/>
                <w:vertAlign w:val="superscript"/>
              </w:rPr>
              <w:t>rd</w:t>
            </w:r>
            <w:r w:rsidRPr="000D0AA2">
              <w:rPr>
                <w:b/>
                <w:bCs/>
              </w:rPr>
              <w:t xml:space="preserve"> Internacional GDPR Conference |</w:t>
            </w:r>
            <w:r>
              <w:t xml:space="preserve"> November 2022</w:t>
            </w:r>
          </w:p>
          <w:p w14:paraId="44C5DD3A" w14:textId="77777777" w:rsidR="000D0AA2" w:rsidRPr="00347DE9" w:rsidRDefault="000D0AA2" w:rsidP="000D0AA2"/>
          <w:p w14:paraId="4BF2845F" w14:textId="046D8BCF" w:rsidR="00AD36D7" w:rsidRPr="0060774D" w:rsidRDefault="0060774D" w:rsidP="00036450">
            <w:pPr>
              <w:pStyle w:val="Heading2"/>
            </w:pPr>
            <w:r>
              <w:t>SKILLS</w:t>
            </w:r>
          </w:p>
          <w:p w14:paraId="31CD04CF" w14:textId="6022E9A9" w:rsidR="00AD36D7" w:rsidRDefault="0060774D" w:rsidP="00C301DB">
            <w:pPr>
              <w:pStyle w:val="Heading4"/>
            </w:pPr>
            <w:r>
              <w:t>Languages</w:t>
            </w:r>
          </w:p>
          <w:p w14:paraId="213E39F1" w14:textId="13863F17" w:rsidR="00AD36D7" w:rsidRDefault="0060774D" w:rsidP="00C301DB">
            <w:pPr>
              <w:pStyle w:val="ListParagraph"/>
              <w:numPr>
                <w:ilvl w:val="0"/>
                <w:numId w:val="3"/>
              </w:numPr>
            </w:pPr>
            <w:r>
              <w:t>English</w:t>
            </w:r>
            <w:r w:rsidR="00F47154">
              <w:t xml:space="preserve"> ( </w:t>
            </w:r>
            <w:r>
              <w:t>Advanced level</w:t>
            </w:r>
            <w:r w:rsidR="00F47154">
              <w:t xml:space="preserve"> )</w:t>
            </w:r>
          </w:p>
          <w:p w14:paraId="6B4183A0" w14:textId="3C8ADF67" w:rsidR="00AD36D7" w:rsidRDefault="0060774D" w:rsidP="00C301DB">
            <w:pPr>
              <w:pStyle w:val="ListParagraph"/>
              <w:numPr>
                <w:ilvl w:val="0"/>
                <w:numId w:val="3"/>
              </w:numPr>
            </w:pPr>
            <w:r>
              <w:t>French</w:t>
            </w:r>
            <w:r w:rsidR="00F47154">
              <w:t xml:space="preserve"> ( </w:t>
            </w:r>
            <w:r>
              <w:t>Beginner level</w:t>
            </w:r>
            <w:r w:rsidR="00F47154">
              <w:t xml:space="preserve"> )</w:t>
            </w:r>
          </w:p>
          <w:p w14:paraId="126A8817" w14:textId="4F0D9C5A" w:rsidR="000D0AA2" w:rsidRDefault="000D0AA2" w:rsidP="00C301DB">
            <w:pPr>
              <w:pStyle w:val="ListParagraph"/>
              <w:numPr>
                <w:ilvl w:val="0"/>
                <w:numId w:val="3"/>
              </w:numPr>
            </w:pPr>
            <w:r>
              <w:t>Spanish ( Beginner level )</w:t>
            </w:r>
          </w:p>
          <w:p w14:paraId="1CE7CA68" w14:textId="77777777" w:rsidR="009216AC" w:rsidRDefault="009216AC" w:rsidP="009216AC"/>
          <w:p w14:paraId="4B63905A" w14:textId="0AD00CF1" w:rsidR="00AD36D7" w:rsidRDefault="008A5F10" w:rsidP="00C301DB">
            <w:pPr>
              <w:pStyle w:val="Heading4"/>
            </w:pPr>
            <w:r>
              <w:t>Computer skills</w:t>
            </w:r>
          </w:p>
          <w:p w14:paraId="210470E3" w14:textId="3BCAF8D6" w:rsidR="00404D30" w:rsidRPr="00F47154" w:rsidRDefault="009376DE" w:rsidP="00404D30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GB"/>
              </w:rPr>
              <w:t xml:space="preserve">MS Office </w:t>
            </w:r>
            <w:r>
              <w:rPr>
                <w:lang w:val="sr-Cyrl-RS"/>
              </w:rPr>
              <w:t>(</w:t>
            </w:r>
            <w:r>
              <w:rPr>
                <w:lang w:val="en-GB"/>
              </w:rPr>
              <w:t>Word, Excel, Power Point</w:t>
            </w:r>
            <w:r>
              <w:rPr>
                <w:lang w:val="sr-Cyrl-RS"/>
              </w:rPr>
              <w:t>)</w:t>
            </w:r>
          </w:p>
        </w:tc>
      </w:tr>
    </w:tbl>
    <w:p w14:paraId="1CF94D9C" w14:textId="74DB50A6" w:rsidR="00925D48" w:rsidRPr="00925D48" w:rsidRDefault="006717B7" w:rsidP="00925D4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57614F" wp14:editId="453F06CB">
                <wp:simplePos x="0" y="0"/>
                <wp:positionH relativeFrom="page">
                  <wp:align>left</wp:align>
                </wp:positionH>
                <wp:positionV relativeFrom="page">
                  <wp:posOffset>3942743</wp:posOffset>
                </wp:positionV>
                <wp:extent cx="2789767" cy="215900"/>
                <wp:effectExtent l="0" t="0" r="1079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767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F3214" id="Rectangle 14" o:spid="_x0000_s1026" style="position:absolute;margin-left:0;margin-top:310.45pt;width:219.65pt;height:17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" fillcolor="black [3200]" strokecolor="black [1600]" strokeweight="1pt">
                <w10:wrap anchorx="page" anchory="page"/>
              </v:rect>
            </w:pict>
          </mc:Fallback>
        </mc:AlternateContent>
      </w:r>
    </w:p>
    <w:sectPr w:rsidR="00925D48" w:rsidRPr="00925D48" w:rsidSect="00496F8E">
      <w:headerReference w:type="default" r:id="rId13"/>
      <w:pgSz w:w="11906" w:h="16838" w:code="9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CD5BB" w14:textId="77777777" w:rsidR="00512784" w:rsidRDefault="00512784" w:rsidP="000C45FF">
      <w:r>
        <w:separator/>
      </w:r>
    </w:p>
  </w:endnote>
  <w:endnote w:type="continuationSeparator" w:id="0">
    <w:p w14:paraId="5E80B009" w14:textId="77777777" w:rsidR="00512784" w:rsidRDefault="0051278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UnicodeMS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7FF10" w14:textId="77777777" w:rsidR="00512784" w:rsidRDefault="00512784" w:rsidP="000C45FF">
      <w:r>
        <w:separator/>
      </w:r>
    </w:p>
  </w:footnote>
  <w:footnote w:type="continuationSeparator" w:id="0">
    <w:p w14:paraId="670F77F9" w14:textId="77777777" w:rsidR="00512784" w:rsidRDefault="0051278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A25A8" w14:textId="77777777" w:rsidR="000C45FF" w:rsidRDefault="000C45FF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7B145738" wp14:editId="6FFA76D0">
          <wp:simplePos x="0" y="0"/>
          <wp:positionH relativeFrom="page">
            <wp:posOffset>-19050</wp:posOffset>
          </wp:positionH>
          <wp:positionV relativeFrom="page">
            <wp:align>top</wp:align>
          </wp:positionV>
          <wp:extent cx="7797800" cy="10706100"/>
          <wp:effectExtent l="0" t="0" r="0" b="0"/>
          <wp:wrapNone/>
          <wp:docPr id="13" name="Graphic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7800" cy="1070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674A1"/>
    <w:multiLevelType w:val="hybridMultilevel"/>
    <w:tmpl w:val="0EEA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48DB"/>
    <w:multiLevelType w:val="hybridMultilevel"/>
    <w:tmpl w:val="934C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93E8B"/>
    <w:multiLevelType w:val="hybridMultilevel"/>
    <w:tmpl w:val="4C3E4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95D94"/>
    <w:multiLevelType w:val="hybridMultilevel"/>
    <w:tmpl w:val="93AE0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14817"/>
    <w:multiLevelType w:val="hybridMultilevel"/>
    <w:tmpl w:val="DD2E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4422A"/>
    <w:multiLevelType w:val="hybridMultilevel"/>
    <w:tmpl w:val="801E6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84D2F"/>
    <w:multiLevelType w:val="hybridMultilevel"/>
    <w:tmpl w:val="8FA29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309E4"/>
    <w:multiLevelType w:val="hybridMultilevel"/>
    <w:tmpl w:val="A754C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E414E"/>
    <w:multiLevelType w:val="hybridMultilevel"/>
    <w:tmpl w:val="2E221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63138">
    <w:abstractNumId w:val="1"/>
  </w:num>
  <w:num w:numId="2" w16cid:durableId="653876723">
    <w:abstractNumId w:val="2"/>
  </w:num>
  <w:num w:numId="3" w16cid:durableId="901867594">
    <w:abstractNumId w:val="4"/>
  </w:num>
  <w:num w:numId="4" w16cid:durableId="899512873">
    <w:abstractNumId w:val="7"/>
  </w:num>
  <w:num w:numId="5" w16cid:durableId="1801722224">
    <w:abstractNumId w:val="3"/>
  </w:num>
  <w:num w:numId="6" w16cid:durableId="1557667049">
    <w:abstractNumId w:val="8"/>
  </w:num>
  <w:num w:numId="7" w16cid:durableId="109905902">
    <w:abstractNumId w:val="6"/>
  </w:num>
  <w:num w:numId="8" w16cid:durableId="499127707">
    <w:abstractNumId w:val="0"/>
  </w:num>
  <w:num w:numId="9" w16cid:durableId="642076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5BB"/>
    <w:rsid w:val="00011FA0"/>
    <w:rsid w:val="0002004A"/>
    <w:rsid w:val="00036450"/>
    <w:rsid w:val="00051A37"/>
    <w:rsid w:val="0005581D"/>
    <w:rsid w:val="00072BC1"/>
    <w:rsid w:val="00077E0E"/>
    <w:rsid w:val="00094499"/>
    <w:rsid w:val="0009640B"/>
    <w:rsid w:val="000B0018"/>
    <w:rsid w:val="000C2DF1"/>
    <w:rsid w:val="000C45FF"/>
    <w:rsid w:val="000D0AA2"/>
    <w:rsid w:val="000E3FD1"/>
    <w:rsid w:val="000F18B4"/>
    <w:rsid w:val="00105989"/>
    <w:rsid w:val="00112054"/>
    <w:rsid w:val="001525E1"/>
    <w:rsid w:val="00165F71"/>
    <w:rsid w:val="00180329"/>
    <w:rsid w:val="0019001F"/>
    <w:rsid w:val="001A74A5"/>
    <w:rsid w:val="001B2ABD"/>
    <w:rsid w:val="001B6558"/>
    <w:rsid w:val="001C6112"/>
    <w:rsid w:val="001E0391"/>
    <w:rsid w:val="001E1759"/>
    <w:rsid w:val="001F1ECC"/>
    <w:rsid w:val="00215A01"/>
    <w:rsid w:val="00234ADF"/>
    <w:rsid w:val="002400EB"/>
    <w:rsid w:val="00256CF7"/>
    <w:rsid w:val="00281FD5"/>
    <w:rsid w:val="00282509"/>
    <w:rsid w:val="0029124B"/>
    <w:rsid w:val="002C31ED"/>
    <w:rsid w:val="002D206B"/>
    <w:rsid w:val="002F775F"/>
    <w:rsid w:val="0030481B"/>
    <w:rsid w:val="003156FC"/>
    <w:rsid w:val="003223B4"/>
    <w:rsid w:val="003254B5"/>
    <w:rsid w:val="00347DE9"/>
    <w:rsid w:val="0037121F"/>
    <w:rsid w:val="0039168F"/>
    <w:rsid w:val="00396C78"/>
    <w:rsid w:val="003A6B7D"/>
    <w:rsid w:val="003B06CA"/>
    <w:rsid w:val="00404D30"/>
    <w:rsid w:val="004071FC"/>
    <w:rsid w:val="00410582"/>
    <w:rsid w:val="00413EAF"/>
    <w:rsid w:val="00426E89"/>
    <w:rsid w:val="00427657"/>
    <w:rsid w:val="00445947"/>
    <w:rsid w:val="004808D7"/>
    <w:rsid w:val="004813B3"/>
    <w:rsid w:val="00496591"/>
    <w:rsid w:val="00496F8E"/>
    <w:rsid w:val="004B369F"/>
    <w:rsid w:val="004C63E4"/>
    <w:rsid w:val="004D3011"/>
    <w:rsid w:val="00512784"/>
    <w:rsid w:val="005230D4"/>
    <w:rsid w:val="005262AC"/>
    <w:rsid w:val="005602A7"/>
    <w:rsid w:val="00560319"/>
    <w:rsid w:val="00593E5E"/>
    <w:rsid w:val="005A4865"/>
    <w:rsid w:val="005A758D"/>
    <w:rsid w:val="005D1708"/>
    <w:rsid w:val="005E39D5"/>
    <w:rsid w:val="005E7495"/>
    <w:rsid w:val="005E7B82"/>
    <w:rsid w:val="005F132C"/>
    <w:rsid w:val="005F6179"/>
    <w:rsid w:val="00600670"/>
    <w:rsid w:val="0060774D"/>
    <w:rsid w:val="0062123A"/>
    <w:rsid w:val="006330B5"/>
    <w:rsid w:val="00644DCA"/>
    <w:rsid w:val="00644DF1"/>
    <w:rsid w:val="00646E75"/>
    <w:rsid w:val="006717B7"/>
    <w:rsid w:val="006771D0"/>
    <w:rsid w:val="006B43E3"/>
    <w:rsid w:val="006B4D11"/>
    <w:rsid w:val="006C2DFB"/>
    <w:rsid w:val="006F20ED"/>
    <w:rsid w:val="006F3054"/>
    <w:rsid w:val="00715FCB"/>
    <w:rsid w:val="00730F8E"/>
    <w:rsid w:val="00743101"/>
    <w:rsid w:val="007775E1"/>
    <w:rsid w:val="007867A0"/>
    <w:rsid w:val="007927F5"/>
    <w:rsid w:val="007C44FB"/>
    <w:rsid w:val="007E7CA1"/>
    <w:rsid w:val="007F6FDF"/>
    <w:rsid w:val="00802CA0"/>
    <w:rsid w:val="0080719A"/>
    <w:rsid w:val="00822286"/>
    <w:rsid w:val="008416E2"/>
    <w:rsid w:val="008A5F10"/>
    <w:rsid w:val="008B1ACC"/>
    <w:rsid w:val="008C44DF"/>
    <w:rsid w:val="0090533B"/>
    <w:rsid w:val="00905927"/>
    <w:rsid w:val="009143CD"/>
    <w:rsid w:val="009216AC"/>
    <w:rsid w:val="00925D48"/>
    <w:rsid w:val="009260CD"/>
    <w:rsid w:val="009306EE"/>
    <w:rsid w:val="00933F62"/>
    <w:rsid w:val="00933FAE"/>
    <w:rsid w:val="00935DF0"/>
    <w:rsid w:val="009366D3"/>
    <w:rsid w:val="009376DE"/>
    <w:rsid w:val="00952C25"/>
    <w:rsid w:val="00973E3E"/>
    <w:rsid w:val="00976B24"/>
    <w:rsid w:val="009F4E99"/>
    <w:rsid w:val="00A125C3"/>
    <w:rsid w:val="00A21063"/>
    <w:rsid w:val="00A2118D"/>
    <w:rsid w:val="00A23607"/>
    <w:rsid w:val="00A62A6E"/>
    <w:rsid w:val="00A84524"/>
    <w:rsid w:val="00AC07AA"/>
    <w:rsid w:val="00AC6A96"/>
    <w:rsid w:val="00AD36D7"/>
    <w:rsid w:val="00AD55BB"/>
    <w:rsid w:val="00AD76E2"/>
    <w:rsid w:val="00B01750"/>
    <w:rsid w:val="00B20152"/>
    <w:rsid w:val="00B359E4"/>
    <w:rsid w:val="00B57D98"/>
    <w:rsid w:val="00B67D12"/>
    <w:rsid w:val="00B70850"/>
    <w:rsid w:val="00B84B91"/>
    <w:rsid w:val="00B96DBC"/>
    <w:rsid w:val="00BB6097"/>
    <w:rsid w:val="00BE5DBC"/>
    <w:rsid w:val="00C05EE5"/>
    <w:rsid w:val="00C066B6"/>
    <w:rsid w:val="00C11B4D"/>
    <w:rsid w:val="00C11CCA"/>
    <w:rsid w:val="00C14C2A"/>
    <w:rsid w:val="00C301DB"/>
    <w:rsid w:val="00C36BC7"/>
    <w:rsid w:val="00C37BA1"/>
    <w:rsid w:val="00C41F30"/>
    <w:rsid w:val="00C4674C"/>
    <w:rsid w:val="00C506CF"/>
    <w:rsid w:val="00C63A93"/>
    <w:rsid w:val="00C72BED"/>
    <w:rsid w:val="00C8421F"/>
    <w:rsid w:val="00C9578B"/>
    <w:rsid w:val="00CB0055"/>
    <w:rsid w:val="00CC2926"/>
    <w:rsid w:val="00CE1752"/>
    <w:rsid w:val="00D02343"/>
    <w:rsid w:val="00D2522B"/>
    <w:rsid w:val="00D422DE"/>
    <w:rsid w:val="00D50C7B"/>
    <w:rsid w:val="00D5459D"/>
    <w:rsid w:val="00D55A80"/>
    <w:rsid w:val="00DA1F4D"/>
    <w:rsid w:val="00DC7EFD"/>
    <w:rsid w:val="00DD172A"/>
    <w:rsid w:val="00DD53A9"/>
    <w:rsid w:val="00E25A26"/>
    <w:rsid w:val="00E4381A"/>
    <w:rsid w:val="00E55D74"/>
    <w:rsid w:val="00E847B7"/>
    <w:rsid w:val="00E92340"/>
    <w:rsid w:val="00EA2630"/>
    <w:rsid w:val="00EA466E"/>
    <w:rsid w:val="00EF4353"/>
    <w:rsid w:val="00F073A9"/>
    <w:rsid w:val="00F4222D"/>
    <w:rsid w:val="00F47154"/>
    <w:rsid w:val="00F60274"/>
    <w:rsid w:val="00F77FB9"/>
    <w:rsid w:val="00F92DCF"/>
    <w:rsid w:val="00F93BEC"/>
    <w:rsid w:val="00F9691C"/>
    <w:rsid w:val="00FB068F"/>
    <w:rsid w:val="00FC52C8"/>
    <w:rsid w:val="00FE45C2"/>
    <w:rsid w:val="00FF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20EF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F8E"/>
    <w:rPr>
      <w:sz w:val="2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30F8E"/>
    <w:pPr>
      <w:keepNext/>
      <w:keepLines/>
      <w:pBdr>
        <w:bottom w:val="single" w:sz="8" w:space="1" w:color="DDDDDD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30F8E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5A5A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30F8E"/>
    <w:rPr>
      <w:rFonts w:asciiTheme="majorHAnsi" w:eastAsiaTheme="majorEastAsia" w:hAnsiTheme="majorHAnsi" w:cstheme="majorBidi"/>
      <w:b/>
      <w:bCs/>
      <w:caps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58585" w:themeColor="accent2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730F8E"/>
    <w:rPr>
      <w:rFonts w:asciiTheme="majorHAnsi" w:eastAsiaTheme="majorEastAsia" w:hAnsiTheme="majorHAnsi" w:cstheme="majorBidi"/>
      <w:b/>
      <w:caps/>
      <w:color w:val="A5A5A5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AD55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486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865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396C78"/>
    <w:rPr>
      <w:rFonts w:ascii="ArialUnicodeMS" w:hAnsi="ArialUnicodeMS" w:hint="default"/>
      <w:b w:val="0"/>
      <w:bCs w:val="0"/>
      <w:i w:val="0"/>
      <w:iCs w:val="0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36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04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84C836C02824237B37A4C6AB94AF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B2F2B-A5D1-4F0A-AC3A-978AA5C730F6}"/>
      </w:docPartPr>
      <w:docPartBody>
        <w:p w:rsidR="00E96DE2" w:rsidRDefault="00F84DF1" w:rsidP="00F84DF1">
          <w:pPr>
            <w:pStyle w:val="784C836C02824237B37A4C6AB94AF42A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UnicodeMS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DF1"/>
    <w:rsid w:val="00063167"/>
    <w:rsid w:val="001124A0"/>
    <w:rsid w:val="00185973"/>
    <w:rsid w:val="001B4009"/>
    <w:rsid w:val="00207396"/>
    <w:rsid w:val="002710C1"/>
    <w:rsid w:val="002C6CE4"/>
    <w:rsid w:val="00377689"/>
    <w:rsid w:val="00395200"/>
    <w:rsid w:val="003B7378"/>
    <w:rsid w:val="00433695"/>
    <w:rsid w:val="00441899"/>
    <w:rsid w:val="00545902"/>
    <w:rsid w:val="006A5704"/>
    <w:rsid w:val="00760BAA"/>
    <w:rsid w:val="007B346C"/>
    <w:rsid w:val="00815863"/>
    <w:rsid w:val="00861295"/>
    <w:rsid w:val="008710D0"/>
    <w:rsid w:val="008E3F16"/>
    <w:rsid w:val="00957530"/>
    <w:rsid w:val="00973297"/>
    <w:rsid w:val="0099588A"/>
    <w:rsid w:val="00AF24FF"/>
    <w:rsid w:val="00BA171C"/>
    <w:rsid w:val="00C17B0A"/>
    <w:rsid w:val="00C761C0"/>
    <w:rsid w:val="00CE3AAD"/>
    <w:rsid w:val="00D12135"/>
    <w:rsid w:val="00D863EF"/>
    <w:rsid w:val="00DC5385"/>
    <w:rsid w:val="00DF69AC"/>
    <w:rsid w:val="00E847B7"/>
    <w:rsid w:val="00E96DE2"/>
    <w:rsid w:val="00EA605B"/>
    <w:rsid w:val="00F84DF1"/>
    <w:rsid w:val="00FC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6A57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A5704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84C836C02824237B37A4C6AB94AF42A">
    <w:name w:val="784C836C02824237B37A4C6AB94AF42A"/>
    <w:rsid w:val="00F84D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B3E662F-B734-48C2-ABF3-9AF33E2F86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2022-01-26T09:53:00Z</dcterms:created>
  <dcterms:modified xsi:type="dcterms:W3CDTF">2025-05-05T19:14:00Z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