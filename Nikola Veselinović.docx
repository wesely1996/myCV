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90"/>
        <w:gridCol w:w="450"/>
        <w:gridCol w:w="6750"/>
      </w:tblGrid>
      <w:tr w:rsidR="001B2ABD" w14:paraId="59C1DD07" w14:textId="77777777" w:rsidTr="00730F8E">
        <w:trPr>
          <w:trHeight w:val="3240"/>
        </w:trPr>
        <w:tc>
          <w:tcPr>
            <w:tcW w:w="3690" w:type="dxa"/>
            <w:vAlign w:val="bottom"/>
          </w:tcPr>
          <w:p w14:paraId="05259E02" w14:textId="77777777" w:rsidR="001B2ABD" w:rsidRDefault="00AD55BB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8C0887F" wp14:editId="43069778">
                      <wp:simplePos x="0" y="0"/>
                      <wp:positionH relativeFrom="column">
                        <wp:posOffset>-53975</wp:posOffset>
                      </wp:positionH>
                      <wp:positionV relativeFrom="paragraph">
                        <wp:posOffset>19050</wp:posOffset>
                      </wp:positionV>
                      <wp:extent cx="2122805" cy="2103120"/>
                      <wp:effectExtent l="19050" t="19050" r="29845" b="30480"/>
                      <wp:wrapTopAndBottom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0312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grayscl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40682" t="-74142" r="-39096" b="-148454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8D8D4F" id="Oval 2" o:spid="_x0000_s1026" alt="Title: Professional Headshot of Man" style="position:absolute;margin-left:-4.25pt;margin-top:1.5pt;width:167.15pt;height:16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DwAAADwAAAAZDIwMTU6MDY6MTkgMTk6NDA6MTQAMjAxNTowNjoxOSAxOTo0MDoxNAAAAAAA&#10;AAAAAQAAD4IAAAPoICAgIEZvY3VzQXJlYT0wMDAwMDAwMD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8P3hwYWNrZXQgZW5kPSd3&#10;Jz8+/9sAQwADAgIDAgIDAwMDBAMDBAUIBQUEBAUKBwcGCAwKDAwLCgsLDQ4SEA0OEQ4LCxAWEBET&#10;FBUVFQwPFxgWFBgSFBUU/9sAQwEDBAQFBAUJBQUJFA0LDRQUFBQUFBQUFBQUFBQUFBQUFBQUFBQU&#10;FBQUFBQUFBQUFBQUFBQUFBQUFBQUFBQUFBQU/8AAEQgMwAcs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" strokecolor="#ddd [3204]" strokeweight="5pt">
                      <v:fill r:id="rId12" o:title="" recolor="t" rotate="t" type="frame"/>
                      <v:stroke joinstyle="miter"/>
                      <v:imagedata grayscale="t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450" w:type="dxa"/>
          </w:tcPr>
          <w:p w14:paraId="6FAC55B3" w14:textId="77777777" w:rsidR="001B2ABD" w:rsidRDefault="001B2ABD" w:rsidP="000C45FF">
            <w:pPr>
              <w:tabs>
                <w:tab w:val="left" w:pos="990"/>
              </w:tabs>
            </w:pPr>
          </w:p>
          <w:p w14:paraId="340F02B4" w14:textId="77777777" w:rsidR="00730F8E" w:rsidRDefault="00730F8E" w:rsidP="00730F8E"/>
          <w:p w14:paraId="36DA4AD8" w14:textId="77777777" w:rsidR="00730F8E" w:rsidRDefault="00730F8E" w:rsidP="00730F8E"/>
          <w:p w14:paraId="21E76E59" w14:textId="77777777" w:rsidR="00925D48" w:rsidRPr="00925D48" w:rsidRDefault="00925D48" w:rsidP="00925D48"/>
          <w:p w14:paraId="5DE279DF" w14:textId="77777777" w:rsidR="00925D48" w:rsidRPr="00925D48" w:rsidRDefault="00925D48" w:rsidP="00925D48"/>
          <w:p w14:paraId="0A28F2A6" w14:textId="77777777" w:rsidR="00925D48" w:rsidRPr="00925D48" w:rsidRDefault="00925D48" w:rsidP="00925D48"/>
          <w:p w14:paraId="0F2B612F" w14:textId="546A3966" w:rsidR="00925D48" w:rsidRPr="00925D48" w:rsidRDefault="00925D48" w:rsidP="00925D48"/>
        </w:tc>
        <w:tc>
          <w:tcPr>
            <w:tcW w:w="6750" w:type="dxa"/>
            <w:vAlign w:val="center"/>
          </w:tcPr>
          <w:p w14:paraId="0E3C133B" w14:textId="77777777" w:rsidR="001B2ABD" w:rsidRPr="00730F8E" w:rsidRDefault="00AD55BB" w:rsidP="00730F8E">
            <w:pPr>
              <w:pStyle w:val="Title"/>
              <w:rPr>
                <w:sz w:val="72"/>
                <w:szCs w:val="72"/>
              </w:rPr>
            </w:pPr>
            <w:r w:rsidRPr="00730F8E">
              <w:rPr>
                <w:sz w:val="72"/>
                <w:szCs w:val="72"/>
              </w:rPr>
              <w:t>Nikola Veselinović</w:t>
            </w:r>
          </w:p>
          <w:p w14:paraId="31BA7907" w14:textId="77777777" w:rsidR="001B2ABD" w:rsidRDefault="00AD55BB" w:rsidP="00730F8E">
            <w:pPr>
              <w:pStyle w:val="Subtitle"/>
            </w:pPr>
            <w:r w:rsidRPr="00F9691C">
              <w:rPr>
                <w:spacing w:val="145"/>
                <w:w w:val="100"/>
              </w:rPr>
              <w:t>STUDEN</w:t>
            </w:r>
            <w:r w:rsidRPr="00F9691C">
              <w:rPr>
                <w:spacing w:val="3"/>
                <w:w w:val="100"/>
              </w:rPr>
              <w:t>T</w:t>
            </w:r>
            <w:bookmarkStart w:id="0" w:name="_GoBack"/>
            <w:bookmarkEnd w:id="0"/>
          </w:p>
        </w:tc>
      </w:tr>
      <w:tr w:rsidR="00AD36D7" w14:paraId="426B8439" w14:textId="77777777" w:rsidTr="00730F8E">
        <w:trPr>
          <w:trHeight w:val="9468"/>
        </w:trPr>
        <w:tc>
          <w:tcPr>
            <w:tcW w:w="3690" w:type="dxa"/>
          </w:tcPr>
          <w:sdt>
            <w:sdtPr>
              <w:id w:val="-1711873194"/>
              <w:placeholder>
                <w:docPart w:val="E24062A6BDE6471BA77CF7E8309FC85D"/>
              </w:placeholder>
              <w:temporary/>
              <w:showingPlcHdr/>
              <w15:appearance w15:val="hidden"/>
            </w:sdtPr>
            <w:sdtEndPr>
              <w:rPr>
                <w:color w:val="auto"/>
              </w:rPr>
            </w:sdtEndPr>
            <w:sdtContent>
              <w:p w14:paraId="7D494D6D" w14:textId="77777777" w:rsidR="00AD36D7" w:rsidRPr="00730F8E" w:rsidRDefault="00AD36D7" w:rsidP="00036450">
                <w:pPr>
                  <w:pStyle w:val="Heading3"/>
                  <w:rPr>
                    <w:color w:val="auto"/>
                  </w:rPr>
                </w:pPr>
                <w:r w:rsidRPr="00730F8E">
                  <w:rPr>
                    <w:color w:val="FFFFFF" w:themeColor="background1"/>
                  </w:rPr>
                  <w:t>Profile</w:t>
                </w:r>
              </w:p>
            </w:sdtContent>
          </w:sdt>
          <w:p w14:paraId="002C406B" w14:textId="766A1AC3" w:rsidR="00AD36D7" w:rsidRPr="00730F8E" w:rsidRDefault="00AD36D7" w:rsidP="00AD55BB">
            <w:r w:rsidRPr="00730F8E">
              <w:t>Young and enthusiastic student of Computer Science and Information Technologies. While I have no prior work experience, I am eager to learn and I always give my best in whatever I do. I highly dislike leaving things unfinished which leads me to doing something I started for hours without pause until I can call a section complete.</w:t>
            </w:r>
            <w:r w:rsidR="00A125C3" w:rsidRPr="00730F8E">
              <w:t xml:space="preserve"> I am very interested in application of AI in everyday apps.</w:t>
            </w:r>
          </w:p>
          <w:p w14:paraId="3CAFF90D" w14:textId="77777777" w:rsidR="00AD36D7" w:rsidRPr="00730F8E" w:rsidRDefault="00AD36D7" w:rsidP="00036450"/>
          <w:sdt>
            <w:sdtPr>
              <w:rPr>
                <w:color w:val="auto"/>
              </w:rPr>
              <w:id w:val="-1954003311"/>
              <w:placeholder>
                <w:docPart w:val="B2191357FBBD4B319C2F6833106F8A0A"/>
              </w:placeholder>
              <w:temporary/>
              <w:showingPlcHdr/>
              <w15:appearance w15:val="hidden"/>
            </w:sdtPr>
            <w:sdtEndPr/>
            <w:sdtContent>
              <w:p w14:paraId="45F239B2" w14:textId="77777777" w:rsidR="00AD36D7" w:rsidRPr="00730F8E" w:rsidRDefault="00AD36D7" w:rsidP="00CB0055">
                <w:pPr>
                  <w:pStyle w:val="Heading3"/>
                  <w:rPr>
                    <w:color w:val="auto"/>
                  </w:rPr>
                </w:pPr>
                <w:r w:rsidRPr="00730F8E">
                  <w:rPr>
                    <w:color w:val="FFFFFF" w:themeColor="background1"/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FAA411CFEB2C4168990811D59E5DC0EB"/>
              </w:placeholder>
              <w:temporary/>
              <w:showingPlcHdr/>
              <w15:appearance w15:val="hidden"/>
            </w:sdtPr>
            <w:sdtEndPr/>
            <w:sdtContent>
              <w:p w14:paraId="789C3EF2" w14:textId="77777777" w:rsidR="00AD36D7" w:rsidRPr="00730F8E" w:rsidRDefault="00AD36D7" w:rsidP="004D3011">
                <w:r w:rsidRPr="00730F8E">
                  <w:t>PHONE:</w:t>
                </w:r>
              </w:p>
            </w:sdtContent>
          </w:sdt>
          <w:p w14:paraId="1D27CF97" w14:textId="1949A436" w:rsidR="00AD36D7" w:rsidRPr="00730F8E" w:rsidRDefault="00AD36D7" w:rsidP="004D3011">
            <w:r w:rsidRPr="00730F8E">
              <w:t>+381 64 6600821</w:t>
            </w:r>
          </w:p>
          <w:p w14:paraId="392D5A99" w14:textId="1BF97527" w:rsidR="00AD36D7" w:rsidRPr="00730F8E" w:rsidRDefault="00AD36D7" w:rsidP="004D3011"/>
          <w:p w14:paraId="4C101D47" w14:textId="4FBA3776" w:rsidR="00AD36D7" w:rsidRPr="00730F8E" w:rsidRDefault="00AD36D7" w:rsidP="00730F8E">
            <w:r w:rsidRPr="00730F8E">
              <w:t>GitHub:</w:t>
            </w:r>
          </w:p>
          <w:p w14:paraId="35EE8A87" w14:textId="43C5220A" w:rsidR="00AD36D7" w:rsidRPr="00730F8E" w:rsidRDefault="004B369F" w:rsidP="004D3011">
            <w:hyperlink r:id="rId13" w:history="1">
              <w:r w:rsidR="00AD36D7" w:rsidRPr="00730F8E">
                <w:rPr>
                  <w:rStyle w:val="Hyperlink"/>
                  <w:color w:val="auto"/>
                </w:rPr>
                <w:t>https://github.com/wesely1996</w:t>
              </w:r>
            </w:hyperlink>
          </w:p>
          <w:p w14:paraId="1B538922" w14:textId="77777777" w:rsidR="00AD36D7" w:rsidRPr="00730F8E" w:rsidRDefault="00AD36D7" w:rsidP="004D3011"/>
          <w:sdt>
            <w:sdtPr>
              <w:id w:val="67859272"/>
              <w:placeholder>
                <w:docPart w:val="271595AF505541708E9A63880BB359BE"/>
              </w:placeholder>
              <w:temporary/>
              <w:showingPlcHdr/>
              <w15:appearance w15:val="hidden"/>
            </w:sdtPr>
            <w:sdtEndPr/>
            <w:sdtContent>
              <w:p w14:paraId="6EC09672" w14:textId="77777777" w:rsidR="00AD36D7" w:rsidRPr="00730F8E" w:rsidRDefault="00AD36D7" w:rsidP="004D3011">
                <w:r w:rsidRPr="00730F8E">
                  <w:t>WEBSITE:</w:t>
                </w:r>
              </w:p>
            </w:sdtContent>
          </w:sdt>
          <w:p w14:paraId="6D587CFC" w14:textId="77777777" w:rsidR="00AD36D7" w:rsidRPr="00730F8E" w:rsidRDefault="004B369F" w:rsidP="004D3011">
            <w:hyperlink r:id="rId14" w:history="1">
              <w:r w:rsidR="00AD36D7" w:rsidRPr="00730F8E">
                <w:rPr>
                  <w:rStyle w:val="Hyperlink"/>
                  <w:color w:val="auto"/>
                </w:rPr>
                <w:t>https://github.com/wesely1996/PersonalPage</w:t>
              </w:r>
            </w:hyperlink>
          </w:p>
          <w:p w14:paraId="76BFCD33" w14:textId="77777777" w:rsidR="00AD36D7" w:rsidRPr="00730F8E" w:rsidRDefault="00AD36D7" w:rsidP="004D3011"/>
          <w:sdt>
            <w:sdtPr>
              <w:id w:val="-240260293"/>
              <w:placeholder>
                <w:docPart w:val="784C836C02824237B37A4C6AB94AF42A"/>
              </w:placeholder>
              <w:temporary/>
              <w:showingPlcHdr/>
              <w15:appearance w15:val="hidden"/>
            </w:sdtPr>
            <w:sdtEndPr/>
            <w:sdtContent>
              <w:p w14:paraId="37300EE5" w14:textId="77777777" w:rsidR="00AD36D7" w:rsidRPr="00730F8E" w:rsidRDefault="00AD36D7" w:rsidP="004D3011">
                <w:r w:rsidRPr="00730F8E">
                  <w:t>EMAIL:</w:t>
                </w:r>
              </w:p>
            </w:sdtContent>
          </w:sdt>
          <w:p w14:paraId="49B83A49" w14:textId="77777777" w:rsidR="00AD36D7" w:rsidRPr="00730F8E" w:rsidRDefault="004B369F" w:rsidP="004D3011">
            <w:hyperlink r:id="rId15" w:history="1">
              <w:r w:rsidR="00AD36D7" w:rsidRPr="00730F8E">
                <w:rPr>
                  <w:rStyle w:val="Hyperlink"/>
                  <w:color w:val="auto"/>
                </w:rPr>
                <w:t>veselinovicsn@gmail.com</w:t>
              </w:r>
            </w:hyperlink>
          </w:p>
          <w:p w14:paraId="3BA0ED38" w14:textId="77777777" w:rsidR="00AD36D7" w:rsidRPr="00730F8E" w:rsidRDefault="004B369F" w:rsidP="004D3011">
            <w:pPr>
              <w:rPr>
                <w:rStyle w:val="Hyperlink"/>
                <w:color w:val="auto"/>
                <w:u w:val="none"/>
              </w:rPr>
            </w:pPr>
            <w:hyperlink r:id="rId16" w:history="1">
              <w:r w:rsidR="00AD36D7" w:rsidRPr="00730F8E">
                <w:rPr>
                  <w:rStyle w:val="Hyperlink"/>
                  <w:color w:val="auto"/>
                </w:rPr>
                <w:t>nikola.wesely.96@gmail.com</w:t>
              </w:r>
            </w:hyperlink>
          </w:p>
          <w:sdt>
            <w:sdtPr>
              <w:rPr>
                <w:color w:val="auto"/>
              </w:rPr>
              <w:id w:val="-1444214663"/>
              <w:placeholder>
                <w:docPart w:val="A86BFACF1B6D473F9C7F35DF1E71D333"/>
              </w:placeholder>
              <w:temporary/>
              <w:showingPlcHdr/>
              <w15:appearance w15:val="hidden"/>
            </w:sdtPr>
            <w:sdtEndPr/>
            <w:sdtContent>
              <w:p w14:paraId="27B949FF" w14:textId="77777777" w:rsidR="00AD36D7" w:rsidRPr="00730F8E" w:rsidRDefault="00AD36D7" w:rsidP="00CB0055">
                <w:pPr>
                  <w:pStyle w:val="Heading3"/>
                  <w:rPr>
                    <w:color w:val="auto"/>
                  </w:rPr>
                </w:pPr>
                <w:r w:rsidRPr="00730F8E">
                  <w:rPr>
                    <w:color w:val="FFFFFF" w:themeColor="background1"/>
                  </w:rPr>
                  <w:t>Hobbies</w:t>
                </w:r>
              </w:p>
            </w:sdtContent>
          </w:sdt>
          <w:p w14:paraId="0A588E83" w14:textId="77777777" w:rsidR="00AD36D7" w:rsidRPr="00730F8E" w:rsidRDefault="00AD36D7" w:rsidP="004D3011">
            <w:r w:rsidRPr="00730F8E">
              <w:t>Reading</w:t>
            </w:r>
          </w:p>
          <w:p w14:paraId="025FE706" w14:textId="0CC8E546" w:rsidR="00AD36D7" w:rsidRPr="00730F8E" w:rsidRDefault="00AD36D7" w:rsidP="004D3011">
            <w:r w:rsidRPr="00730F8E">
              <w:t>Making games</w:t>
            </w:r>
          </w:p>
          <w:p w14:paraId="342E83D5" w14:textId="77777777" w:rsidR="00AD36D7" w:rsidRPr="00730F8E" w:rsidRDefault="00AD36D7" w:rsidP="004D3011">
            <w:r w:rsidRPr="00730F8E">
              <w:t>Swimming</w:t>
            </w:r>
          </w:p>
          <w:p w14:paraId="77845420" w14:textId="77777777" w:rsidR="00AD36D7" w:rsidRPr="004D3011" w:rsidRDefault="00AD36D7" w:rsidP="004D3011">
            <w:r w:rsidRPr="00730F8E">
              <w:t>Watching TV shows</w:t>
            </w:r>
          </w:p>
        </w:tc>
        <w:tc>
          <w:tcPr>
            <w:tcW w:w="450" w:type="dxa"/>
          </w:tcPr>
          <w:p w14:paraId="0C2C0AB8" w14:textId="77777777" w:rsidR="00AD36D7" w:rsidRDefault="00AD36D7" w:rsidP="000C45FF">
            <w:pPr>
              <w:tabs>
                <w:tab w:val="left" w:pos="990"/>
              </w:tabs>
            </w:pPr>
          </w:p>
          <w:p w14:paraId="7C959221" w14:textId="77777777" w:rsidR="00730F8E" w:rsidRPr="00730F8E" w:rsidRDefault="00730F8E" w:rsidP="00730F8E"/>
          <w:p w14:paraId="4468D073" w14:textId="77777777" w:rsidR="00730F8E" w:rsidRPr="00730F8E" w:rsidRDefault="00730F8E" w:rsidP="00730F8E"/>
          <w:p w14:paraId="313FB046" w14:textId="77777777" w:rsidR="00730F8E" w:rsidRDefault="00730F8E" w:rsidP="00730F8E"/>
          <w:p w14:paraId="124A1842" w14:textId="77777777" w:rsidR="00730F8E" w:rsidRDefault="00730F8E" w:rsidP="00730F8E"/>
          <w:p w14:paraId="47A16448" w14:textId="77777777" w:rsidR="00730F8E" w:rsidRPr="00730F8E" w:rsidRDefault="00730F8E" w:rsidP="00730F8E"/>
          <w:p w14:paraId="774A0F00" w14:textId="77777777" w:rsidR="00730F8E" w:rsidRPr="00730F8E" w:rsidRDefault="00730F8E" w:rsidP="00730F8E"/>
          <w:p w14:paraId="64BB7B90" w14:textId="77777777" w:rsidR="00730F8E" w:rsidRPr="00730F8E" w:rsidRDefault="00730F8E" w:rsidP="00730F8E"/>
          <w:p w14:paraId="5C498C0A" w14:textId="77777777" w:rsidR="00730F8E" w:rsidRPr="00730F8E" w:rsidRDefault="00730F8E" w:rsidP="00730F8E"/>
          <w:p w14:paraId="4B074231" w14:textId="77777777" w:rsidR="00730F8E" w:rsidRPr="00730F8E" w:rsidRDefault="00730F8E" w:rsidP="00730F8E"/>
          <w:p w14:paraId="73B7FE0A" w14:textId="77777777" w:rsidR="00730F8E" w:rsidRPr="00730F8E" w:rsidRDefault="00730F8E" w:rsidP="00730F8E"/>
          <w:p w14:paraId="4955FF5A" w14:textId="77777777" w:rsidR="00730F8E" w:rsidRPr="00730F8E" w:rsidRDefault="00730F8E" w:rsidP="00730F8E"/>
          <w:p w14:paraId="305E4183" w14:textId="77777777" w:rsidR="00730F8E" w:rsidRPr="00730F8E" w:rsidRDefault="00730F8E" w:rsidP="00730F8E"/>
          <w:p w14:paraId="52D48E8E" w14:textId="77777777" w:rsidR="00730F8E" w:rsidRPr="00730F8E" w:rsidRDefault="00730F8E" w:rsidP="00730F8E"/>
          <w:p w14:paraId="7061B3E9" w14:textId="77777777" w:rsidR="00730F8E" w:rsidRPr="00730F8E" w:rsidRDefault="00730F8E" w:rsidP="00730F8E"/>
          <w:p w14:paraId="038CBF3D" w14:textId="77777777" w:rsidR="00730F8E" w:rsidRPr="00730F8E" w:rsidRDefault="00730F8E" w:rsidP="00730F8E"/>
          <w:p w14:paraId="6612B366" w14:textId="77777777" w:rsidR="00730F8E" w:rsidRPr="00730F8E" w:rsidRDefault="00730F8E" w:rsidP="00730F8E"/>
          <w:p w14:paraId="24232704" w14:textId="77777777" w:rsidR="00730F8E" w:rsidRPr="00730F8E" w:rsidRDefault="00730F8E" w:rsidP="00730F8E"/>
          <w:p w14:paraId="58BC8893" w14:textId="77777777" w:rsidR="00730F8E" w:rsidRPr="00730F8E" w:rsidRDefault="00730F8E" w:rsidP="00730F8E"/>
          <w:p w14:paraId="7A6E0BFC" w14:textId="77777777" w:rsidR="00730F8E" w:rsidRPr="00730F8E" w:rsidRDefault="00730F8E" w:rsidP="00730F8E"/>
          <w:p w14:paraId="15747B25" w14:textId="77777777" w:rsidR="00730F8E" w:rsidRPr="00730F8E" w:rsidRDefault="00730F8E" w:rsidP="00730F8E"/>
          <w:p w14:paraId="40E971D2" w14:textId="77777777" w:rsidR="00730F8E" w:rsidRPr="00730F8E" w:rsidRDefault="00730F8E" w:rsidP="00730F8E"/>
          <w:p w14:paraId="2D984074" w14:textId="77777777" w:rsidR="00730F8E" w:rsidRPr="00730F8E" w:rsidRDefault="00730F8E" w:rsidP="00730F8E"/>
          <w:p w14:paraId="64C2E8FA" w14:textId="77777777" w:rsidR="00730F8E" w:rsidRPr="00730F8E" w:rsidRDefault="00730F8E" w:rsidP="00730F8E"/>
          <w:p w14:paraId="0FEACE11" w14:textId="77777777" w:rsidR="00730F8E" w:rsidRPr="00730F8E" w:rsidRDefault="00730F8E" w:rsidP="00730F8E"/>
          <w:p w14:paraId="4183966C" w14:textId="77777777" w:rsidR="00730F8E" w:rsidRPr="00730F8E" w:rsidRDefault="00730F8E" w:rsidP="00730F8E"/>
          <w:p w14:paraId="43E9B69C" w14:textId="77777777" w:rsidR="00730F8E" w:rsidRPr="00730F8E" w:rsidRDefault="00730F8E" w:rsidP="00730F8E"/>
          <w:p w14:paraId="7EE8F516" w14:textId="77777777" w:rsidR="00730F8E" w:rsidRPr="00730F8E" w:rsidRDefault="00730F8E" w:rsidP="00730F8E"/>
          <w:p w14:paraId="48F73E91" w14:textId="77777777" w:rsidR="00730F8E" w:rsidRPr="00730F8E" w:rsidRDefault="00730F8E" w:rsidP="00730F8E"/>
          <w:p w14:paraId="2B1E47B1" w14:textId="77777777" w:rsidR="00730F8E" w:rsidRPr="00730F8E" w:rsidRDefault="00730F8E" w:rsidP="00730F8E"/>
          <w:p w14:paraId="7AC8E42D" w14:textId="77777777" w:rsidR="00730F8E" w:rsidRPr="00730F8E" w:rsidRDefault="00730F8E" w:rsidP="00730F8E"/>
          <w:p w14:paraId="30FEBAA9" w14:textId="77777777" w:rsidR="00730F8E" w:rsidRDefault="00730F8E" w:rsidP="00730F8E"/>
          <w:p w14:paraId="2A9C46FD" w14:textId="07E68165" w:rsidR="00730F8E" w:rsidRPr="00730F8E" w:rsidRDefault="00730F8E" w:rsidP="00730F8E"/>
        </w:tc>
        <w:tc>
          <w:tcPr>
            <w:tcW w:w="6750" w:type="dxa"/>
          </w:tcPr>
          <w:sdt>
            <w:sdtPr>
              <w:id w:val="1049110328"/>
              <w:placeholder>
                <w:docPart w:val="9BCCE76D967B4321AE25F5F96560745E"/>
              </w:placeholder>
              <w:temporary/>
              <w:showingPlcHdr/>
              <w15:appearance w15:val="hidden"/>
            </w:sdtPr>
            <w:sdtEndPr/>
            <w:sdtContent>
              <w:p w14:paraId="485C1906" w14:textId="77777777" w:rsidR="00AD36D7" w:rsidRDefault="00AD36D7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1038CF1A" w14:textId="77777777" w:rsidR="00AD36D7" w:rsidRPr="00036450" w:rsidRDefault="00AD36D7" w:rsidP="00B359E4">
            <w:pPr>
              <w:pStyle w:val="Heading4"/>
            </w:pPr>
            <w:r w:rsidRPr="00AD55BB">
              <w:t>University of Belgrade, Mathematics faculty</w:t>
            </w:r>
          </w:p>
          <w:p w14:paraId="6E6DDCB4" w14:textId="77777777" w:rsidR="00AD36D7" w:rsidRPr="00B359E4" w:rsidRDefault="00AD36D7" w:rsidP="00B359E4">
            <w:pPr>
              <w:pStyle w:val="Date"/>
            </w:pPr>
            <w:r>
              <w:t>2015</w:t>
            </w:r>
            <w:r w:rsidRPr="00B359E4">
              <w:t xml:space="preserve"> - </w:t>
            </w:r>
            <w:r>
              <w:t>Now</w:t>
            </w:r>
          </w:p>
          <w:p w14:paraId="07B8D171" w14:textId="3D8AED03" w:rsidR="00AD36D7" w:rsidRDefault="00AD36D7" w:rsidP="00AD55BB">
            <w:pPr>
              <w:pStyle w:val="ListParagraph"/>
              <w:numPr>
                <w:ilvl w:val="0"/>
                <w:numId w:val="1"/>
              </w:numPr>
            </w:pPr>
            <w:r>
              <w:t>9 in Computing Intelligence</w:t>
            </w:r>
          </w:p>
          <w:p w14:paraId="15B35872" w14:textId="015A2E84" w:rsidR="00C36BC7" w:rsidRDefault="00C36BC7" w:rsidP="00AD55BB">
            <w:pPr>
              <w:pStyle w:val="ListParagraph"/>
              <w:numPr>
                <w:ilvl w:val="0"/>
                <w:numId w:val="1"/>
              </w:numPr>
            </w:pPr>
            <w:r>
              <w:t>10 in Use of Geometry in Computer Science</w:t>
            </w:r>
          </w:p>
          <w:p w14:paraId="58478CD4" w14:textId="2A220128" w:rsidR="00AD36D7" w:rsidRDefault="00AD36D7" w:rsidP="00036450">
            <w:pPr>
              <w:pStyle w:val="ListParagraph"/>
              <w:numPr>
                <w:ilvl w:val="0"/>
                <w:numId w:val="1"/>
              </w:numPr>
            </w:pPr>
            <w:r>
              <w:t>Completed 3 large projects</w:t>
            </w:r>
          </w:p>
          <w:p w14:paraId="75931FF0" w14:textId="0EA27D18" w:rsidR="00AD36D7" w:rsidRDefault="00AD36D7" w:rsidP="00AD36D7">
            <w:pPr>
              <w:pStyle w:val="Heading2"/>
            </w:pPr>
            <w:r>
              <w:t>Projects</w:t>
            </w:r>
          </w:p>
          <w:p w14:paraId="160E0B9B" w14:textId="4628DAA1" w:rsidR="00DD53A9" w:rsidRDefault="00DD53A9" w:rsidP="00AD36D7">
            <w:pPr>
              <w:pStyle w:val="Heading4"/>
            </w:pPr>
            <w:r>
              <w:t>Absence Report App</w:t>
            </w:r>
          </w:p>
          <w:p w14:paraId="28581EC4" w14:textId="0F00EE2E" w:rsidR="00DD53A9" w:rsidRPr="00DD53A9" w:rsidRDefault="00DD53A9" w:rsidP="00DD53A9">
            <w:r>
              <w:t>03.2019 - Now</w:t>
            </w:r>
          </w:p>
          <w:p w14:paraId="317D21D4" w14:textId="77777777" w:rsidR="00DD53A9" w:rsidRPr="00DD53A9" w:rsidRDefault="00DD53A9" w:rsidP="00DD53A9"/>
          <w:p w14:paraId="0AA5B905" w14:textId="71C7B8EB" w:rsidR="00AD36D7" w:rsidRDefault="00AD36D7" w:rsidP="00AD36D7">
            <w:pPr>
              <w:pStyle w:val="Heading4"/>
            </w:pPr>
            <w:r>
              <w:t>Artificial Neural Network Bot Controller</w:t>
            </w:r>
          </w:p>
          <w:p w14:paraId="635C3FF4" w14:textId="6AC75915" w:rsidR="00DD53A9" w:rsidRDefault="00AD36D7" w:rsidP="00AD36D7">
            <w:r>
              <w:t xml:space="preserve">11.2018 – </w:t>
            </w:r>
            <w:r w:rsidR="00DD53A9">
              <w:t>0</w:t>
            </w:r>
            <w:r>
              <w:t>2.2019</w:t>
            </w:r>
          </w:p>
          <w:p w14:paraId="43C6696E" w14:textId="6A72F88B" w:rsidR="00AD36D7" w:rsidRDefault="00AD36D7" w:rsidP="00AD36D7">
            <w:pPr>
              <w:pStyle w:val="Heading4"/>
            </w:pPr>
          </w:p>
          <w:p w14:paraId="57B5E534" w14:textId="11023437" w:rsidR="00AD36D7" w:rsidRDefault="00AD36D7" w:rsidP="00AD36D7">
            <w:pPr>
              <w:pStyle w:val="Heading4"/>
            </w:pPr>
            <w:r>
              <w:t>Facial Recognition WebApp</w:t>
            </w:r>
          </w:p>
          <w:p w14:paraId="1C99E172" w14:textId="3EFE97EC" w:rsidR="00AD36D7" w:rsidRDefault="00DD53A9" w:rsidP="00AD36D7">
            <w:r>
              <w:t>0</w:t>
            </w:r>
            <w:r w:rsidR="00AD36D7">
              <w:t xml:space="preserve">6.2018 – </w:t>
            </w:r>
            <w:r>
              <w:t>0</w:t>
            </w:r>
            <w:r w:rsidR="00AD36D7">
              <w:t>8.2018</w:t>
            </w:r>
          </w:p>
          <w:p w14:paraId="1EF5693F" w14:textId="47D3526E" w:rsidR="00AD36D7" w:rsidRDefault="00AD36D7" w:rsidP="00AD36D7"/>
          <w:p w14:paraId="110E16D0" w14:textId="7501F269" w:rsidR="00AD36D7" w:rsidRDefault="00AD36D7" w:rsidP="00AD36D7">
            <w:pPr>
              <w:pStyle w:val="Heading4"/>
            </w:pPr>
            <w:r>
              <w:t>3D Object Reconstruction from 2 Pictures</w:t>
            </w:r>
          </w:p>
          <w:p w14:paraId="66BDA73E" w14:textId="4816FE7E" w:rsidR="00AD36D7" w:rsidRPr="00AD36D7" w:rsidRDefault="00AD36D7" w:rsidP="00AD36D7">
            <w:r>
              <w:t xml:space="preserve">12.2018 – </w:t>
            </w:r>
            <w:r w:rsidR="00DD53A9">
              <w:t>0</w:t>
            </w:r>
            <w:r>
              <w:t>1.2019</w:t>
            </w:r>
          </w:p>
          <w:sdt>
            <w:sdtPr>
              <w:id w:val="1669594239"/>
              <w:placeholder>
                <w:docPart w:val="66A6663819A94792B17B2B1183E35FF5"/>
              </w:placeholder>
              <w:temporary/>
              <w:showingPlcHdr/>
              <w15:appearance w15:val="hidden"/>
            </w:sdtPr>
            <w:sdtEndPr/>
            <w:sdtContent>
              <w:p w14:paraId="4BF2845F" w14:textId="77777777" w:rsidR="00AD36D7" w:rsidRDefault="00AD36D7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31CD04CF" w14:textId="77777777" w:rsidR="00AD36D7" w:rsidRDefault="00AD36D7" w:rsidP="00C301DB">
            <w:pPr>
              <w:pStyle w:val="Heading4"/>
            </w:pPr>
            <w:r>
              <w:t>Languages</w:t>
            </w:r>
          </w:p>
          <w:p w14:paraId="213E39F1" w14:textId="77777777" w:rsidR="00AD36D7" w:rsidRDefault="00AD36D7" w:rsidP="00C301DB">
            <w:pPr>
              <w:pStyle w:val="ListParagraph"/>
              <w:numPr>
                <w:ilvl w:val="0"/>
                <w:numId w:val="3"/>
              </w:numPr>
            </w:pPr>
            <w:r>
              <w:t>English</w:t>
            </w:r>
          </w:p>
          <w:p w14:paraId="6B4183A0" w14:textId="77777777" w:rsidR="00AD36D7" w:rsidRDefault="00AD36D7" w:rsidP="00C301DB">
            <w:pPr>
              <w:pStyle w:val="ListParagraph"/>
              <w:numPr>
                <w:ilvl w:val="0"/>
                <w:numId w:val="3"/>
              </w:numPr>
            </w:pPr>
            <w:r>
              <w:t>Russian</w:t>
            </w:r>
          </w:p>
          <w:p w14:paraId="4B63905A" w14:textId="77777777" w:rsidR="00AD36D7" w:rsidRDefault="00AD36D7" w:rsidP="00C301DB">
            <w:pPr>
              <w:pStyle w:val="Heading4"/>
            </w:pPr>
            <w:r>
              <w:t>Programing Languages</w:t>
            </w:r>
          </w:p>
          <w:p w14:paraId="45A5B705" w14:textId="77777777" w:rsidR="00AD36D7" w:rsidRDefault="00AD36D7" w:rsidP="00C301DB">
            <w:pPr>
              <w:pStyle w:val="ListParagraph"/>
              <w:numPr>
                <w:ilvl w:val="0"/>
                <w:numId w:val="4"/>
              </w:numPr>
            </w:pPr>
            <w:r>
              <w:t>C, C++, C#, java, Python, HTML, CSS, JavaScript, PHP</w:t>
            </w:r>
          </w:p>
          <w:p w14:paraId="016B0AFE" w14:textId="11DA7220" w:rsidR="00AD36D7" w:rsidRDefault="00AD36D7" w:rsidP="00C301DB">
            <w:pPr>
              <w:pStyle w:val="Heading4"/>
            </w:pPr>
            <w:r>
              <w:t xml:space="preserve">Photo </w:t>
            </w:r>
            <w:r w:rsidR="008416E2">
              <w:t>Editing</w:t>
            </w:r>
          </w:p>
          <w:p w14:paraId="02917364" w14:textId="77777777" w:rsidR="00AD36D7" w:rsidRDefault="00AD36D7" w:rsidP="00C301DB">
            <w:pPr>
              <w:pStyle w:val="ListParagraph"/>
              <w:numPr>
                <w:ilvl w:val="0"/>
                <w:numId w:val="4"/>
              </w:numPr>
            </w:pPr>
            <w:r>
              <w:t>Gimp</w:t>
            </w:r>
          </w:p>
          <w:p w14:paraId="3F251BB4" w14:textId="1DB976D0" w:rsidR="00AD36D7" w:rsidRDefault="00AD36D7" w:rsidP="00C301DB">
            <w:pPr>
              <w:pStyle w:val="ListParagraph"/>
              <w:numPr>
                <w:ilvl w:val="0"/>
                <w:numId w:val="4"/>
              </w:numPr>
            </w:pPr>
            <w:r>
              <w:t>Adobe Photoshop</w:t>
            </w:r>
          </w:p>
          <w:p w14:paraId="6F0FDD54" w14:textId="3701058E" w:rsidR="00FE45C2" w:rsidRDefault="00FE45C2" w:rsidP="00FE45C2">
            <w:pPr>
              <w:pStyle w:val="Heading4"/>
            </w:pPr>
            <w:r>
              <w:t>Game Development</w:t>
            </w:r>
          </w:p>
          <w:p w14:paraId="3D3EF63F" w14:textId="230EB14F" w:rsidR="00FE45C2" w:rsidRDefault="00FE45C2" w:rsidP="00FE45C2">
            <w:pPr>
              <w:pStyle w:val="ListParagraph"/>
              <w:numPr>
                <w:ilvl w:val="0"/>
                <w:numId w:val="5"/>
              </w:numPr>
            </w:pPr>
            <w:r>
              <w:t>Unity</w:t>
            </w:r>
          </w:p>
          <w:p w14:paraId="05B4F4A0" w14:textId="465EEBE5" w:rsidR="00FE45C2" w:rsidRPr="00FE45C2" w:rsidRDefault="00FE45C2" w:rsidP="00FE45C2">
            <w:pPr>
              <w:pStyle w:val="ListParagraph"/>
              <w:numPr>
                <w:ilvl w:val="0"/>
                <w:numId w:val="5"/>
              </w:numPr>
            </w:pPr>
            <w:r>
              <w:t>Godot</w:t>
            </w:r>
          </w:p>
          <w:p w14:paraId="01F5EBD5" w14:textId="77777777" w:rsidR="00A125C3" w:rsidRPr="00A125C3" w:rsidRDefault="00A125C3" w:rsidP="00A125C3"/>
          <w:p w14:paraId="056BE342" w14:textId="77777777" w:rsidR="00A125C3" w:rsidRPr="00A125C3" w:rsidRDefault="00A125C3" w:rsidP="00A125C3"/>
          <w:p w14:paraId="105CFD16" w14:textId="77777777" w:rsidR="00A125C3" w:rsidRDefault="00A125C3" w:rsidP="00A125C3"/>
          <w:p w14:paraId="210470E3" w14:textId="16FA034A" w:rsidR="00A125C3" w:rsidRPr="00A125C3" w:rsidRDefault="00A125C3" w:rsidP="00A125C3"/>
        </w:tc>
      </w:tr>
    </w:tbl>
    <w:p w14:paraId="1CF94D9C" w14:textId="47800EC6" w:rsidR="00925D48" w:rsidRPr="00925D48" w:rsidRDefault="00DD53A9" w:rsidP="00925D4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01A8950" wp14:editId="070E253C">
                <wp:simplePos x="0" y="0"/>
                <wp:positionH relativeFrom="column">
                  <wp:posOffset>-476250</wp:posOffset>
                </wp:positionH>
                <wp:positionV relativeFrom="paragraph">
                  <wp:posOffset>-1195705</wp:posOffset>
                </wp:positionV>
                <wp:extent cx="2813050" cy="292100"/>
                <wp:effectExtent l="0" t="0" r="254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4B0DD" id="Rectangle 16" o:spid="_x0000_s1026" style="position:absolute;margin-left:-37.5pt;margin-top:-94.15pt;width:221.5pt;height:2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57614F" wp14:editId="5CAD602B">
                <wp:simplePos x="0" y="0"/>
                <wp:positionH relativeFrom="column">
                  <wp:posOffset>-476250</wp:posOffset>
                </wp:positionH>
                <wp:positionV relativeFrom="paragraph">
                  <wp:posOffset>-6066155</wp:posOffset>
                </wp:positionV>
                <wp:extent cx="2813050" cy="292100"/>
                <wp:effectExtent l="0" t="0" r="254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2B04F" id="Rectangle 14" o:spid="_x0000_s1026" style="position:absolute;margin-left:-37.5pt;margin-top:-477.65pt;width:221.5pt;height:23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F1CFC40" wp14:editId="46EB30DE">
                <wp:simplePos x="0" y="0"/>
                <wp:positionH relativeFrom="column">
                  <wp:posOffset>-476250</wp:posOffset>
                </wp:positionH>
                <wp:positionV relativeFrom="paragraph">
                  <wp:posOffset>-3627755</wp:posOffset>
                </wp:positionV>
                <wp:extent cx="2813050" cy="292100"/>
                <wp:effectExtent l="0" t="0" r="2540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F42D7" id="Rectangle 15" o:spid="_x0000_s1026" style="position:absolute;margin-left:-37.5pt;margin-top:-285.65pt;width:221.5pt;height:23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" fillcolor="black [3200]" strokecolor="black [1600]" strokeweight="1pt"/>
            </w:pict>
          </mc:Fallback>
        </mc:AlternateContent>
      </w:r>
    </w:p>
    <w:sectPr w:rsidR="00925D48" w:rsidRPr="00925D48" w:rsidSect="00730F8E">
      <w:headerReference w:type="default" r:id="rId17"/>
      <w:pgSz w:w="12240" w:h="15840"/>
      <w:pgMar w:top="117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74A0AF" w14:textId="77777777" w:rsidR="004B369F" w:rsidRDefault="004B369F" w:rsidP="000C45FF">
      <w:r>
        <w:separator/>
      </w:r>
    </w:p>
  </w:endnote>
  <w:endnote w:type="continuationSeparator" w:id="0">
    <w:p w14:paraId="3B264578" w14:textId="77777777" w:rsidR="004B369F" w:rsidRDefault="004B369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CC81B8" w14:textId="77777777" w:rsidR="004B369F" w:rsidRDefault="004B369F" w:rsidP="000C45FF">
      <w:r>
        <w:separator/>
      </w:r>
    </w:p>
  </w:footnote>
  <w:footnote w:type="continuationSeparator" w:id="0">
    <w:p w14:paraId="250F2567" w14:textId="77777777" w:rsidR="004B369F" w:rsidRDefault="004B369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2A25A8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B145738" wp14:editId="787DE02A">
          <wp:simplePos x="0" y="0"/>
          <wp:positionH relativeFrom="page">
            <wp:posOffset>-19050</wp:posOffset>
          </wp:positionH>
          <wp:positionV relativeFrom="page">
            <wp:posOffset>12700</wp:posOffset>
          </wp:positionV>
          <wp:extent cx="7797800" cy="10064750"/>
          <wp:effectExtent l="0" t="0" r="0" b="0"/>
          <wp:wrapNone/>
          <wp:docPr id="13" name="Graphic 1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03146" cy="10071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A848DB"/>
    <w:multiLevelType w:val="hybridMultilevel"/>
    <w:tmpl w:val="934C3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93E8B"/>
    <w:multiLevelType w:val="hybridMultilevel"/>
    <w:tmpl w:val="4C3E4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95D94"/>
    <w:multiLevelType w:val="hybridMultilevel"/>
    <w:tmpl w:val="93AE0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614817"/>
    <w:multiLevelType w:val="hybridMultilevel"/>
    <w:tmpl w:val="DD2EE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5309E4"/>
    <w:multiLevelType w:val="hybridMultilevel"/>
    <w:tmpl w:val="A754C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5BB"/>
    <w:rsid w:val="00036450"/>
    <w:rsid w:val="0005581D"/>
    <w:rsid w:val="00094499"/>
    <w:rsid w:val="000C45FF"/>
    <w:rsid w:val="000E3FD1"/>
    <w:rsid w:val="000F18B4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D206B"/>
    <w:rsid w:val="0030481B"/>
    <w:rsid w:val="003156FC"/>
    <w:rsid w:val="003254B5"/>
    <w:rsid w:val="0037121F"/>
    <w:rsid w:val="003A6B7D"/>
    <w:rsid w:val="003B06CA"/>
    <w:rsid w:val="004071FC"/>
    <w:rsid w:val="00426E89"/>
    <w:rsid w:val="00445947"/>
    <w:rsid w:val="004813B3"/>
    <w:rsid w:val="00496591"/>
    <w:rsid w:val="004B369F"/>
    <w:rsid w:val="004C63E4"/>
    <w:rsid w:val="004D3011"/>
    <w:rsid w:val="005262AC"/>
    <w:rsid w:val="00560319"/>
    <w:rsid w:val="00593E5E"/>
    <w:rsid w:val="005A758D"/>
    <w:rsid w:val="005E39D5"/>
    <w:rsid w:val="00600670"/>
    <w:rsid w:val="0062123A"/>
    <w:rsid w:val="00646E75"/>
    <w:rsid w:val="006771D0"/>
    <w:rsid w:val="00715FCB"/>
    <w:rsid w:val="00730F8E"/>
    <w:rsid w:val="00743101"/>
    <w:rsid w:val="007775E1"/>
    <w:rsid w:val="007867A0"/>
    <w:rsid w:val="007927F5"/>
    <w:rsid w:val="00802CA0"/>
    <w:rsid w:val="008416E2"/>
    <w:rsid w:val="00925D48"/>
    <w:rsid w:val="009260CD"/>
    <w:rsid w:val="00952C25"/>
    <w:rsid w:val="00A125C3"/>
    <w:rsid w:val="00A2118D"/>
    <w:rsid w:val="00AD36D7"/>
    <w:rsid w:val="00AD55BB"/>
    <w:rsid w:val="00AD76E2"/>
    <w:rsid w:val="00B20152"/>
    <w:rsid w:val="00B359E4"/>
    <w:rsid w:val="00B57D98"/>
    <w:rsid w:val="00B70850"/>
    <w:rsid w:val="00B96DBC"/>
    <w:rsid w:val="00C066B6"/>
    <w:rsid w:val="00C301DB"/>
    <w:rsid w:val="00C36BC7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DD53A9"/>
    <w:rsid w:val="00E25A26"/>
    <w:rsid w:val="00E4381A"/>
    <w:rsid w:val="00E55D74"/>
    <w:rsid w:val="00F60274"/>
    <w:rsid w:val="00F77FB9"/>
    <w:rsid w:val="00F9691C"/>
    <w:rsid w:val="00FB068F"/>
    <w:rsid w:val="00FE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20EF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730F8E"/>
    <w:rPr>
      <w:sz w:val="20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30F8E"/>
    <w:pPr>
      <w:keepNext/>
      <w:keepLines/>
      <w:pBdr>
        <w:bottom w:val="single" w:sz="8" w:space="1" w:color="DDDDDD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730F8E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A5A5A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30F8E"/>
    <w:rPr>
      <w:rFonts w:asciiTheme="majorHAnsi" w:eastAsiaTheme="majorEastAsia" w:hAnsiTheme="majorHAnsi" w:cstheme="majorBidi"/>
      <w:b/>
      <w:bCs/>
      <w:caps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858585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730F8E"/>
    <w:rPr>
      <w:rFonts w:asciiTheme="majorHAnsi" w:eastAsiaTheme="majorEastAsia" w:hAnsiTheme="majorHAnsi" w:cstheme="majorBidi"/>
      <w:b/>
      <w:caps/>
      <w:color w:val="A5A5A5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AD55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wesely1996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nikola.wesely.96@gmail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yperlink" Target="mailto:veselinovicsn@gmail.com" TargetMode="Externa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wesely1996/PersonalPage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ola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24062A6BDE6471BA77CF7E8309FC8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2ABB4D-AF05-456A-B1FC-B7EF159C1187}"/>
      </w:docPartPr>
      <w:docPartBody>
        <w:p w:rsidR="00E96DE2" w:rsidRDefault="00F84DF1" w:rsidP="00F84DF1">
          <w:pPr>
            <w:pStyle w:val="E24062A6BDE6471BA77CF7E8309FC85D"/>
          </w:pPr>
          <w:r w:rsidRPr="00D5459D">
            <w:t>Profile</w:t>
          </w:r>
        </w:p>
      </w:docPartBody>
    </w:docPart>
    <w:docPart>
      <w:docPartPr>
        <w:name w:val="B2191357FBBD4B319C2F6833106F8A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EEA457-E1A8-4365-BF67-758D116D450B}"/>
      </w:docPartPr>
      <w:docPartBody>
        <w:p w:rsidR="00E96DE2" w:rsidRDefault="00F84DF1" w:rsidP="00F84DF1">
          <w:pPr>
            <w:pStyle w:val="B2191357FBBD4B319C2F6833106F8A0A"/>
          </w:pPr>
          <w:r w:rsidRPr="00CB0055">
            <w:t>Contact</w:t>
          </w:r>
        </w:p>
      </w:docPartBody>
    </w:docPart>
    <w:docPart>
      <w:docPartPr>
        <w:name w:val="FAA411CFEB2C4168990811D59E5DC0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A4754-1656-4B50-8DBF-24C2828D6DEB}"/>
      </w:docPartPr>
      <w:docPartBody>
        <w:p w:rsidR="00E96DE2" w:rsidRDefault="00F84DF1" w:rsidP="00F84DF1">
          <w:pPr>
            <w:pStyle w:val="FAA411CFEB2C4168990811D59E5DC0EB"/>
          </w:pPr>
          <w:r w:rsidRPr="004D3011">
            <w:t>PHONE:</w:t>
          </w:r>
        </w:p>
      </w:docPartBody>
    </w:docPart>
    <w:docPart>
      <w:docPartPr>
        <w:name w:val="271595AF505541708E9A63880BB359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109B3-3B98-4F1D-8837-FA2A1E5F2921}"/>
      </w:docPartPr>
      <w:docPartBody>
        <w:p w:rsidR="00E96DE2" w:rsidRDefault="00F84DF1" w:rsidP="00F84DF1">
          <w:pPr>
            <w:pStyle w:val="271595AF505541708E9A63880BB359BE"/>
          </w:pPr>
          <w:r w:rsidRPr="004D3011">
            <w:t>WEBSITE:</w:t>
          </w:r>
        </w:p>
      </w:docPartBody>
    </w:docPart>
    <w:docPart>
      <w:docPartPr>
        <w:name w:val="784C836C02824237B37A4C6AB94AF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0B2F2B-A5D1-4F0A-AC3A-978AA5C730F6}"/>
      </w:docPartPr>
      <w:docPartBody>
        <w:p w:rsidR="00E96DE2" w:rsidRDefault="00F84DF1" w:rsidP="00F84DF1">
          <w:pPr>
            <w:pStyle w:val="784C836C02824237B37A4C6AB94AF42A"/>
          </w:pPr>
          <w:r w:rsidRPr="004D3011">
            <w:t>EMAIL:</w:t>
          </w:r>
        </w:p>
      </w:docPartBody>
    </w:docPart>
    <w:docPart>
      <w:docPartPr>
        <w:name w:val="A86BFACF1B6D473F9C7F35DF1E71D3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639863-8DEA-4420-BF7F-510C47EE7255}"/>
      </w:docPartPr>
      <w:docPartBody>
        <w:p w:rsidR="00E96DE2" w:rsidRDefault="00F84DF1" w:rsidP="00F84DF1">
          <w:pPr>
            <w:pStyle w:val="A86BFACF1B6D473F9C7F35DF1E71D333"/>
          </w:pPr>
          <w:r w:rsidRPr="00CB0055">
            <w:t>Hobbies</w:t>
          </w:r>
        </w:p>
      </w:docPartBody>
    </w:docPart>
    <w:docPart>
      <w:docPartPr>
        <w:name w:val="9BCCE76D967B4321AE25F5F9656074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5D19F3-1D16-486C-A414-7B315253F00B}"/>
      </w:docPartPr>
      <w:docPartBody>
        <w:p w:rsidR="00E96DE2" w:rsidRDefault="00F84DF1" w:rsidP="00F84DF1">
          <w:pPr>
            <w:pStyle w:val="9BCCE76D967B4321AE25F5F96560745E"/>
          </w:pPr>
          <w:r w:rsidRPr="00036450">
            <w:t>EDUCATION</w:t>
          </w:r>
        </w:p>
      </w:docPartBody>
    </w:docPart>
    <w:docPart>
      <w:docPartPr>
        <w:name w:val="66A6663819A94792B17B2B1183E35F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4C9650-D2F0-4EE3-BD26-22FD6F8FF21B}"/>
      </w:docPartPr>
      <w:docPartBody>
        <w:p w:rsidR="00E96DE2" w:rsidRDefault="00F84DF1" w:rsidP="00F84DF1">
          <w:pPr>
            <w:pStyle w:val="66A6663819A94792B17B2B1183E35FF5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DF1"/>
    <w:rsid w:val="002C6CE4"/>
    <w:rsid w:val="00433695"/>
    <w:rsid w:val="00441899"/>
    <w:rsid w:val="00861295"/>
    <w:rsid w:val="00C17B0A"/>
    <w:rsid w:val="00E96DE2"/>
    <w:rsid w:val="00F8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E96DE2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8F40E8DD0744788E0385242E689A61">
    <w:name w:val="E78F40E8DD0744788E0385242E689A61"/>
  </w:style>
  <w:style w:type="paragraph" w:customStyle="1" w:styleId="8E7AFC4C7F9648259A0BEBDC8E042169">
    <w:name w:val="8E7AFC4C7F9648259A0BEBDC8E042169"/>
  </w:style>
  <w:style w:type="paragraph" w:customStyle="1" w:styleId="E78F4AFFC5AE469085F3A3BB0A1F2D0F">
    <w:name w:val="E78F4AFFC5AE469085F3A3BB0A1F2D0F"/>
  </w:style>
  <w:style w:type="paragraph" w:customStyle="1" w:styleId="9E336462C81649C2A530ECA85CDE426D">
    <w:name w:val="9E336462C81649C2A530ECA85CDE426D"/>
  </w:style>
  <w:style w:type="paragraph" w:customStyle="1" w:styleId="5EA31D2544D4487886E6E6A3C80DCCDC">
    <w:name w:val="5EA31D2544D4487886E6E6A3C80DCCDC"/>
  </w:style>
  <w:style w:type="paragraph" w:customStyle="1" w:styleId="EEBF5AE8AA764B2F9A48AC4DE130EDF8">
    <w:name w:val="EEBF5AE8AA764B2F9A48AC4DE130EDF8"/>
  </w:style>
  <w:style w:type="paragraph" w:customStyle="1" w:styleId="FB7155013D9F436F82BD9A44F9AFBDFE">
    <w:name w:val="FB7155013D9F436F82BD9A44F9AFBDFE"/>
  </w:style>
  <w:style w:type="paragraph" w:customStyle="1" w:styleId="DBE3D2C9D5914105BCAC25AD722D099F">
    <w:name w:val="DBE3D2C9D5914105BCAC25AD722D099F"/>
  </w:style>
  <w:style w:type="paragraph" w:customStyle="1" w:styleId="3721333EE4F7407E9E3A2EE398C686A8">
    <w:name w:val="3721333EE4F7407E9E3A2EE398C686A8"/>
  </w:style>
  <w:style w:type="paragraph" w:customStyle="1" w:styleId="5F5C8F282E1B4E8D95F7845F954770C5">
    <w:name w:val="5F5C8F282E1B4E8D95F7845F954770C5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ACD05B3B844C4EB491F801A264887D9E">
    <w:name w:val="ACD05B3B844C4EB491F801A264887D9E"/>
  </w:style>
  <w:style w:type="paragraph" w:customStyle="1" w:styleId="B1EFFF46BDF44C9B8B3253F23CF31DA3">
    <w:name w:val="B1EFFF46BDF44C9B8B3253F23CF31DA3"/>
  </w:style>
  <w:style w:type="paragraph" w:customStyle="1" w:styleId="2C47560A4DA846A5B4D75F38E1979ABC">
    <w:name w:val="2C47560A4DA846A5B4D75F38E1979ABC"/>
  </w:style>
  <w:style w:type="paragraph" w:customStyle="1" w:styleId="076872888EC44183A5A201D8BAE9578E">
    <w:name w:val="076872888EC44183A5A201D8BAE9578E"/>
  </w:style>
  <w:style w:type="paragraph" w:customStyle="1" w:styleId="BD29B58C89EF4991A22C6906A9623CD5">
    <w:name w:val="BD29B58C89EF4991A22C6906A9623CD5"/>
  </w:style>
  <w:style w:type="paragraph" w:customStyle="1" w:styleId="AAC2F221C63C452E919208170F4E29A0">
    <w:name w:val="AAC2F221C63C452E919208170F4E29A0"/>
  </w:style>
  <w:style w:type="paragraph" w:customStyle="1" w:styleId="5B6AA410D4084AD9A15ECE3338CB6F79">
    <w:name w:val="5B6AA410D4084AD9A15ECE3338CB6F79"/>
  </w:style>
  <w:style w:type="paragraph" w:customStyle="1" w:styleId="EB0AFC2B459C46E3BE52089932A4B87D">
    <w:name w:val="EB0AFC2B459C46E3BE52089932A4B87D"/>
  </w:style>
  <w:style w:type="paragraph" w:customStyle="1" w:styleId="C4BE5601E429460CA96EA71E407B3570">
    <w:name w:val="C4BE5601E429460CA96EA71E407B3570"/>
  </w:style>
  <w:style w:type="paragraph" w:customStyle="1" w:styleId="BEDA865745CA4DE68D6FD4DD4F9CC940">
    <w:name w:val="BEDA865745CA4DE68D6FD4DD4F9CC940"/>
  </w:style>
  <w:style w:type="paragraph" w:customStyle="1" w:styleId="DA619719603A437094115D14A4EB8273">
    <w:name w:val="DA619719603A437094115D14A4EB8273"/>
  </w:style>
  <w:style w:type="paragraph" w:customStyle="1" w:styleId="C71FADDA742146858AA284DCF0485189">
    <w:name w:val="C71FADDA742146858AA284DCF0485189"/>
  </w:style>
  <w:style w:type="paragraph" w:customStyle="1" w:styleId="3AF19792581A4FB0A756F5077A7346B0">
    <w:name w:val="3AF19792581A4FB0A756F5077A7346B0"/>
  </w:style>
  <w:style w:type="paragraph" w:customStyle="1" w:styleId="EEF78FCFA15A4068B42A5CA6111FD033">
    <w:name w:val="EEF78FCFA15A4068B42A5CA6111FD033"/>
  </w:style>
  <w:style w:type="paragraph" w:customStyle="1" w:styleId="B945F3D555E84A7A82EF7F01A188A809">
    <w:name w:val="B945F3D555E84A7A82EF7F01A188A809"/>
  </w:style>
  <w:style w:type="paragraph" w:customStyle="1" w:styleId="45D40D275E684595B9BE1DF1BA42A194">
    <w:name w:val="45D40D275E684595B9BE1DF1BA42A194"/>
  </w:style>
  <w:style w:type="paragraph" w:customStyle="1" w:styleId="7DA0BD33C51E4FA99638F7FADDFA412A">
    <w:name w:val="7DA0BD33C51E4FA99638F7FADDFA412A"/>
  </w:style>
  <w:style w:type="paragraph" w:customStyle="1" w:styleId="2FECE9C5AA98494AAC9D49D4B3581B87">
    <w:name w:val="2FECE9C5AA98494AAC9D49D4B3581B87"/>
  </w:style>
  <w:style w:type="paragraph" w:customStyle="1" w:styleId="13E82F2791D74AF3AF392522819E63D3">
    <w:name w:val="13E82F2791D74AF3AF392522819E63D3"/>
  </w:style>
  <w:style w:type="paragraph" w:customStyle="1" w:styleId="CFC0244C4F3F4BFF9FEA337E8C7D6F80">
    <w:name w:val="CFC0244C4F3F4BFF9FEA337E8C7D6F80"/>
  </w:style>
  <w:style w:type="paragraph" w:customStyle="1" w:styleId="B3EE1AE0E09D4DC182EC90D648A332AC">
    <w:name w:val="B3EE1AE0E09D4DC182EC90D648A332AC"/>
  </w:style>
  <w:style w:type="paragraph" w:customStyle="1" w:styleId="D705A1E4239A4716BA2F0C54EFA6E6DD">
    <w:name w:val="D705A1E4239A4716BA2F0C54EFA6E6DD"/>
  </w:style>
  <w:style w:type="paragraph" w:customStyle="1" w:styleId="D44F14D474DF42E8A3690C787A64DD4D">
    <w:name w:val="D44F14D474DF42E8A3690C787A64DD4D"/>
  </w:style>
  <w:style w:type="paragraph" w:customStyle="1" w:styleId="8F3156FFCDFC4D3E9590CF45F07BE78F">
    <w:name w:val="8F3156FFCDFC4D3E9590CF45F07BE78F"/>
  </w:style>
  <w:style w:type="paragraph" w:customStyle="1" w:styleId="20355849E8A44776BB6B6CAA0075A78A">
    <w:name w:val="20355849E8A44776BB6B6CAA0075A78A"/>
  </w:style>
  <w:style w:type="paragraph" w:customStyle="1" w:styleId="CF6CA7341C654D839617F0366FAE224E">
    <w:name w:val="CF6CA7341C654D839617F0366FAE224E"/>
  </w:style>
  <w:style w:type="paragraph" w:customStyle="1" w:styleId="74A04202380346F083E2B9AC8FE7B45F">
    <w:name w:val="74A04202380346F083E2B9AC8FE7B45F"/>
  </w:style>
  <w:style w:type="paragraph" w:customStyle="1" w:styleId="ADB3892F99B54EF4B57518C18F1F61DC">
    <w:name w:val="ADB3892F99B54EF4B57518C18F1F61DC"/>
  </w:style>
  <w:style w:type="paragraph" w:customStyle="1" w:styleId="EDFAC9B89D8F4F14B239F86DF2D733C2">
    <w:name w:val="EDFAC9B89D8F4F14B239F86DF2D733C2"/>
  </w:style>
  <w:style w:type="paragraph" w:customStyle="1" w:styleId="ED91281AD9F548D892AF8173BAF638E0">
    <w:name w:val="ED91281AD9F548D892AF8173BAF638E0"/>
  </w:style>
  <w:style w:type="character" w:customStyle="1" w:styleId="Heading2Char">
    <w:name w:val="Heading 2 Char"/>
    <w:basedOn w:val="DefaultParagraphFont"/>
    <w:link w:val="Heading2"/>
    <w:uiPriority w:val="9"/>
    <w:rsid w:val="00E96DE2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08B7B678CE884220936D8EB93845E573">
    <w:name w:val="08B7B678CE884220936D8EB93845E573"/>
  </w:style>
  <w:style w:type="paragraph" w:customStyle="1" w:styleId="728CC00382E44D5EB7CF94CDD3701252">
    <w:name w:val="728CC00382E44D5EB7CF94CDD3701252"/>
    <w:rsid w:val="00F84DF1"/>
  </w:style>
  <w:style w:type="paragraph" w:customStyle="1" w:styleId="E6BA207AC2BA45319F4ED87C7AD6545C">
    <w:name w:val="E6BA207AC2BA45319F4ED87C7AD6545C"/>
    <w:rsid w:val="00F84DF1"/>
  </w:style>
  <w:style w:type="paragraph" w:customStyle="1" w:styleId="E50FE4D8EF164074A937FFCC064A82AD">
    <w:name w:val="E50FE4D8EF164074A937FFCC064A82AD"/>
    <w:rsid w:val="00F84DF1"/>
  </w:style>
  <w:style w:type="paragraph" w:customStyle="1" w:styleId="13D3AE0649864982A2837D77A8A4B341">
    <w:name w:val="13D3AE0649864982A2837D77A8A4B341"/>
    <w:rsid w:val="00F84DF1"/>
  </w:style>
  <w:style w:type="paragraph" w:customStyle="1" w:styleId="1F6C4D1E79E04853A53C505DD391A8E2">
    <w:name w:val="1F6C4D1E79E04853A53C505DD391A8E2"/>
    <w:rsid w:val="00F84DF1"/>
  </w:style>
  <w:style w:type="paragraph" w:customStyle="1" w:styleId="5A9E11EC758442F3AA32C8A1426FB61E">
    <w:name w:val="5A9E11EC758442F3AA32C8A1426FB61E"/>
    <w:rsid w:val="00F84DF1"/>
  </w:style>
  <w:style w:type="paragraph" w:customStyle="1" w:styleId="5087C5194400447AAF1C09C932AE8884">
    <w:name w:val="5087C5194400447AAF1C09C932AE8884"/>
    <w:rsid w:val="00F84DF1"/>
  </w:style>
  <w:style w:type="paragraph" w:customStyle="1" w:styleId="ADC51B83087B4215B8E34269CD03E43D">
    <w:name w:val="ADC51B83087B4215B8E34269CD03E43D"/>
    <w:rsid w:val="00F84DF1"/>
  </w:style>
  <w:style w:type="paragraph" w:customStyle="1" w:styleId="CC4D3C095EFF42D3A7DEF80FBF00F3BB">
    <w:name w:val="CC4D3C095EFF42D3A7DEF80FBF00F3BB"/>
    <w:rsid w:val="00F84DF1"/>
  </w:style>
  <w:style w:type="paragraph" w:customStyle="1" w:styleId="E5609859950E495797C059304F932D50">
    <w:name w:val="E5609859950E495797C059304F932D50"/>
    <w:rsid w:val="00F84DF1"/>
  </w:style>
  <w:style w:type="paragraph" w:customStyle="1" w:styleId="DD0D97D17352498785D595164957B44B">
    <w:name w:val="DD0D97D17352498785D595164957B44B"/>
    <w:rsid w:val="00F84DF1"/>
  </w:style>
  <w:style w:type="paragraph" w:customStyle="1" w:styleId="0A1540AFF34C4745BF39EAE028CEA0BC">
    <w:name w:val="0A1540AFF34C4745BF39EAE028CEA0BC"/>
    <w:rsid w:val="00F84DF1"/>
  </w:style>
  <w:style w:type="paragraph" w:customStyle="1" w:styleId="78757BEB246F492C818FD08D646C21B8">
    <w:name w:val="78757BEB246F492C818FD08D646C21B8"/>
    <w:rsid w:val="00F84DF1"/>
  </w:style>
  <w:style w:type="paragraph" w:customStyle="1" w:styleId="CED685B99A094C5A94384B47F542005A">
    <w:name w:val="CED685B99A094C5A94384B47F542005A"/>
    <w:rsid w:val="00F84DF1"/>
  </w:style>
  <w:style w:type="paragraph" w:customStyle="1" w:styleId="07A970F2FAB44F7BAE5E4420FF59ECB5">
    <w:name w:val="07A970F2FAB44F7BAE5E4420FF59ECB5"/>
    <w:rsid w:val="00F84DF1"/>
  </w:style>
  <w:style w:type="paragraph" w:customStyle="1" w:styleId="2CB65AA312234043A72379EFBD7913C5">
    <w:name w:val="2CB65AA312234043A72379EFBD7913C5"/>
    <w:rsid w:val="00F84DF1"/>
  </w:style>
  <w:style w:type="paragraph" w:customStyle="1" w:styleId="E24062A6BDE6471BA77CF7E8309FC85D">
    <w:name w:val="E24062A6BDE6471BA77CF7E8309FC85D"/>
    <w:rsid w:val="00F84DF1"/>
  </w:style>
  <w:style w:type="paragraph" w:customStyle="1" w:styleId="B2191357FBBD4B319C2F6833106F8A0A">
    <w:name w:val="B2191357FBBD4B319C2F6833106F8A0A"/>
    <w:rsid w:val="00F84DF1"/>
  </w:style>
  <w:style w:type="paragraph" w:customStyle="1" w:styleId="FAA411CFEB2C4168990811D59E5DC0EB">
    <w:name w:val="FAA411CFEB2C4168990811D59E5DC0EB"/>
    <w:rsid w:val="00F84DF1"/>
  </w:style>
  <w:style w:type="paragraph" w:customStyle="1" w:styleId="271595AF505541708E9A63880BB359BE">
    <w:name w:val="271595AF505541708E9A63880BB359BE"/>
    <w:rsid w:val="00F84DF1"/>
  </w:style>
  <w:style w:type="paragraph" w:customStyle="1" w:styleId="784C836C02824237B37A4C6AB94AF42A">
    <w:name w:val="784C836C02824237B37A4C6AB94AF42A"/>
    <w:rsid w:val="00F84DF1"/>
  </w:style>
  <w:style w:type="paragraph" w:customStyle="1" w:styleId="A86BFACF1B6D473F9C7F35DF1E71D333">
    <w:name w:val="A86BFACF1B6D473F9C7F35DF1E71D333"/>
    <w:rsid w:val="00F84DF1"/>
  </w:style>
  <w:style w:type="paragraph" w:customStyle="1" w:styleId="9BCCE76D967B4321AE25F5F96560745E">
    <w:name w:val="9BCCE76D967B4321AE25F5F96560745E"/>
    <w:rsid w:val="00F84DF1"/>
  </w:style>
  <w:style w:type="paragraph" w:customStyle="1" w:styleId="66A6663819A94792B17B2B1183E35FF5">
    <w:name w:val="66A6663819A94792B17B2B1183E35FF5"/>
    <w:rsid w:val="00F84DF1"/>
  </w:style>
  <w:style w:type="paragraph" w:customStyle="1" w:styleId="5A46AE4F22034D7F8B223ABCA90D0EDC">
    <w:name w:val="5A46AE4F22034D7F8B223ABCA90D0EDC"/>
    <w:rsid w:val="00E96DE2"/>
  </w:style>
  <w:style w:type="paragraph" w:customStyle="1" w:styleId="A39F91CB482A49DFABFAEAB0991D945B">
    <w:name w:val="A39F91CB482A49DFABFAEAB0991D945B"/>
    <w:rsid w:val="00E96DE2"/>
  </w:style>
  <w:style w:type="paragraph" w:customStyle="1" w:styleId="6969476E674A432886A3DB8A76CCD46A">
    <w:name w:val="6969476E674A432886A3DB8A76CCD46A"/>
    <w:rsid w:val="00E96DE2"/>
  </w:style>
  <w:style w:type="paragraph" w:customStyle="1" w:styleId="DBF8583704864D7AB8E17BE9316A8F70">
    <w:name w:val="DBF8583704864D7AB8E17BE9316A8F70"/>
    <w:rsid w:val="00E96DE2"/>
  </w:style>
  <w:style w:type="paragraph" w:customStyle="1" w:styleId="1B68DC31161A4644AF6E6ECCBA5B0CCA">
    <w:name w:val="1B68DC31161A4644AF6E6ECCBA5B0CCA"/>
    <w:rsid w:val="00E96DE2"/>
  </w:style>
  <w:style w:type="paragraph" w:customStyle="1" w:styleId="23D3D6C9B5144413876A7952CF33ED8B">
    <w:name w:val="23D3D6C9B5144413876A7952CF33ED8B"/>
    <w:rsid w:val="00E96DE2"/>
  </w:style>
  <w:style w:type="paragraph" w:customStyle="1" w:styleId="B7BA8677CF594C198EC54D210302152D">
    <w:name w:val="B7BA8677CF594C198EC54D210302152D"/>
    <w:rsid w:val="00E96DE2"/>
  </w:style>
  <w:style w:type="paragraph" w:customStyle="1" w:styleId="3ADCC52C3D8C45068DD70FF7930B0937">
    <w:name w:val="3ADCC52C3D8C45068DD70FF7930B0937"/>
    <w:rsid w:val="00E96DE2"/>
  </w:style>
  <w:style w:type="paragraph" w:customStyle="1" w:styleId="5B6653392754434BA3954F6AED65F136">
    <w:name w:val="5B6653392754434BA3954F6AED65F136"/>
    <w:rsid w:val="00E96DE2"/>
  </w:style>
  <w:style w:type="paragraph" w:customStyle="1" w:styleId="793A52C53A2E46419387B536B3C97DC5">
    <w:name w:val="793A52C53A2E46419387B536B3C97DC5"/>
    <w:rsid w:val="00E96DE2"/>
  </w:style>
  <w:style w:type="paragraph" w:customStyle="1" w:styleId="F00DF0E431A94063813D3B89D921A8D9">
    <w:name w:val="F00DF0E431A94063813D3B89D921A8D9"/>
    <w:rsid w:val="00E96DE2"/>
  </w:style>
  <w:style w:type="paragraph" w:customStyle="1" w:styleId="8CAE328D80D7460394F6F867203EBC54">
    <w:name w:val="8CAE328D80D7460394F6F867203EBC54"/>
    <w:rsid w:val="00E96DE2"/>
  </w:style>
  <w:style w:type="paragraph" w:customStyle="1" w:styleId="78D35C19CC864500931559CCFF4B07E4">
    <w:name w:val="78D35C19CC864500931559CCFF4B07E4"/>
    <w:rsid w:val="00E96DE2"/>
  </w:style>
  <w:style w:type="paragraph" w:customStyle="1" w:styleId="FB24A2ADAE0741EC8992D26757D6D4FF">
    <w:name w:val="FB24A2ADAE0741EC8992D26757D6D4FF"/>
    <w:rsid w:val="00E96DE2"/>
  </w:style>
  <w:style w:type="paragraph" w:customStyle="1" w:styleId="371FB026F35A4494B085F4C9649DDEDB">
    <w:name w:val="371FB026F35A4494B085F4C9649DDEDB"/>
    <w:rsid w:val="00E96DE2"/>
  </w:style>
  <w:style w:type="paragraph" w:customStyle="1" w:styleId="8FDE396507F74661BBFDC4748EA421B6">
    <w:name w:val="8FDE396507F74661BBFDC4748EA421B6"/>
    <w:rsid w:val="00E96D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03CCDD4F-B914-4D32-8402-099B25AB4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2019-05-07T13:23:00Z</dcterms:created>
  <dcterms:modified xsi:type="dcterms:W3CDTF">2019-05-08T00:14:00Z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